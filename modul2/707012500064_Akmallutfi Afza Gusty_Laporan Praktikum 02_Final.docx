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6691" w14:textId="77777777" w:rsidR="008B6419" w:rsidRDefault="008B6419">
      <w:pPr>
        <w:pStyle w:val="Heading3"/>
        <w:divId w:val="1320383192"/>
        <w:rPr>
          <w:rFonts w:eastAsia="Times New Roman"/>
        </w:rPr>
      </w:pPr>
      <w:r>
        <w:rPr>
          <w:rFonts w:eastAsia="Times New Roman"/>
        </w:rPr>
        <w:t>MODUL 2 - VIEW, ROUTE, DAN CONTROLLER PADA LARAVEL</w:t>
      </w:r>
    </w:p>
    <w:p w14:paraId="72A0B971" w14:textId="77777777" w:rsidR="008B6419" w:rsidRDefault="008B6419">
      <w:pPr>
        <w:spacing w:after="240"/>
        <w:jc w:val="center"/>
        <w:divId w:val="1320383192"/>
        <w:rPr>
          <w:rFonts w:eastAsia="Times New Roman"/>
        </w:rPr>
      </w:pPr>
    </w:p>
    <w:p w14:paraId="1AF70C0E" w14:textId="77777777" w:rsidR="008B6419" w:rsidRDefault="008B6419">
      <w:pPr>
        <w:spacing w:after="240"/>
        <w:jc w:val="center"/>
        <w:divId w:val="1320383192"/>
        <w:rPr>
          <w:rFonts w:eastAsia="Times New Roman"/>
        </w:rPr>
      </w:pPr>
      <w:r>
        <w:rPr>
          <w:rFonts w:eastAsia="Times New Roman"/>
        </w:rPr>
        <w:br/>
      </w:r>
    </w:p>
    <w:p w14:paraId="12962D0F" w14:textId="77777777" w:rsidR="008B6419" w:rsidRDefault="008B6419">
      <w:pPr>
        <w:spacing w:after="240"/>
        <w:jc w:val="center"/>
        <w:divId w:val="1320383192"/>
        <w:rPr>
          <w:rFonts w:eastAsia="Times New Roman"/>
        </w:rPr>
      </w:pPr>
    </w:p>
    <w:p w14:paraId="264B663A" w14:textId="77777777" w:rsidR="008B6419" w:rsidRDefault="008B6419">
      <w:pPr>
        <w:spacing w:after="240"/>
        <w:jc w:val="center"/>
        <w:divId w:val="1320383192"/>
        <w:rPr>
          <w:rFonts w:eastAsia="Times New Roman"/>
        </w:rPr>
      </w:pPr>
    </w:p>
    <w:p w14:paraId="359D8761" w14:textId="77777777" w:rsidR="008B6419" w:rsidRDefault="008B6419">
      <w:pPr>
        <w:spacing w:after="240"/>
        <w:jc w:val="center"/>
        <w:divId w:val="1320383192"/>
        <w:rPr>
          <w:noProof/>
        </w:rPr>
      </w:pPr>
    </w:p>
    <w:p w14:paraId="775F5293" w14:textId="77777777" w:rsidR="008B6419" w:rsidRDefault="008B6419">
      <w:pPr>
        <w:spacing w:after="240"/>
        <w:jc w:val="center"/>
        <w:divId w:val="1320383192"/>
        <w:rPr>
          <w:noProof/>
        </w:rPr>
      </w:pPr>
    </w:p>
    <w:p w14:paraId="1EEFD667" w14:textId="77777777" w:rsidR="008B6419" w:rsidRDefault="008B6419">
      <w:pPr>
        <w:spacing w:after="240"/>
        <w:jc w:val="center"/>
        <w:divId w:val="1320383192"/>
        <w:rPr>
          <w:noProof/>
        </w:rPr>
      </w:pPr>
    </w:p>
    <w:p w14:paraId="7200F0C7" w14:textId="77777777" w:rsidR="008B6419" w:rsidRDefault="008B6419">
      <w:pPr>
        <w:spacing w:after="240"/>
        <w:jc w:val="center"/>
        <w:divId w:val="1320383192"/>
        <w:rPr>
          <w:noProof/>
        </w:rPr>
      </w:pPr>
    </w:p>
    <w:p w14:paraId="2921E773" w14:textId="77777777" w:rsidR="008B6419" w:rsidRDefault="008B6419">
      <w:pPr>
        <w:spacing w:after="240"/>
        <w:jc w:val="center"/>
        <w:divId w:val="1320383192"/>
        <w:rPr>
          <w:noProof/>
        </w:rPr>
      </w:pPr>
    </w:p>
    <w:p w14:paraId="14B8E2A6" w14:textId="77777777" w:rsidR="008B6419" w:rsidRDefault="008B6419">
      <w:pPr>
        <w:spacing w:after="240"/>
        <w:jc w:val="center"/>
        <w:divId w:val="1320383192"/>
        <w:rPr>
          <w:noProof/>
        </w:rPr>
      </w:pPr>
    </w:p>
    <w:p w14:paraId="13DBB2CE" w14:textId="77777777" w:rsidR="008B6419" w:rsidRDefault="008B6419">
      <w:pPr>
        <w:spacing w:after="240"/>
        <w:jc w:val="center"/>
        <w:divId w:val="1320383192"/>
        <w:rPr>
          <w:rFonts w:eastAsia="Times New Roman"/>
        </w:rPr>
      </w:pPr>
    </w:p>
    <w:p w14:paraId="6E673AA9" w14:textId="77777777" w:rsidR="008B6419" w:rsidRDefault="008B6419">
      <w:pPr>
        <w:spacing w:after="240"/>
        <w:jc w:val="center"/>
        <w:divId w:val="1320383192"/>
        <w:rPr>
          <w:rFonts w:eastAsia="Times New Roman"/>
        </w:rPr>
      </w:pPr>
    </w:p>
    <w:p w14:paraId="09425D95" w14:textId="77777777" w:rsidR="008B6419" w:rsidRDefault="008B6419">
      <w:pPr>
        <w:spacing w:after="240"/>
        <w:jc w:val="center"/>
        <w:divId w:val="1320383192"/>
        <w:rPr>
          <w:rFonts w:eastAsia="Times New Roman"/>
        </w:rPr>
      </w:pPr>
    </w:p>
    <w:p w14:paraId="520CDE17" w14:textId="77777777" w:rsidR="008B6419" w:rsidRDefault="008B6419">
      <w:pPr>
        <w:spacing w:after="240"/>
        <w:jc w:val="center"/>
        <w:divId w:val="1320383192"/>
        <w:rPr>
          <w:rFonts w:eastAsia="Times New Roman"/>
        </w:rPr>
      </w:pPr>
    </w:p>
    <w:p w14:paraId="52B104B3" w14:textId="77777777" w:rsidR="008B6419" w:rsidRDefault="008B6419">
      <w:pPr>
        <w:spacing w:after="240"/>
        <w:jc w:val="center"/>
        <w:divId w:val="1320383192"/>
        <w:rPr>
          <w:rFonts w:eastAsia="Times New Roman"/>
        </w:rPr>
      </w:pPr>
    </w:p>
    <w:p w14:paraId="6C0E39E4" w14:textId="77777777" w:rsidR="008B6419" w:rsidRDefault="008B6419">
      <w:pPr>
        <w:pStyle w:val="bold1"/>
        <w:jc w:val="center"/>
        <w:divId w:val="1320383192"/>
      </w:pPr>
      <w:r>
        <w:t>Disusun Oleh:</w:t>
      </w:r>
    </w:p>
    <w:p w14:paraId="78CFCB1F" w14:textId="77777777" w:rsidR="008B6419" w:rsidRDefault="008B6419">
      <w:pPr>
        <w:spacing w:before="75" w:after="75"/>
        <w:jc w:val="center"/>
        <w:divId w:val="1320383192"/>
      </w:pPr>
      <w:r>
        <w:t>Akmallutfi Afza Gusty</w:t>
      </w:r>
    </w:p>
    <w:p w14:paraId="56B068A9" w14:textId="77777777" w:rsidR="008B6419" w:rsidRDefault="008B6419">
      <w:pPr>
        <w:spacing w:before="75" w:after="75"/>
        <w:jc w:val="center"/>
        <w:divId w:val="1320383192"/>
      </w:pPr>
      <w:r>
        <w:t>707012500064</w:t>
      </w:r>
    </w:p>
    <w:p w14:paraId="48ABF3BC" w14:textId="77777777" w:rsidR="008B6419" w:rsidRDefault="008B6419">
      <w:pPr>
        <w:spacing w:before="75" w:after="75"/>
        <w:jc w:val="center"/>
        <w:divId w:val="1320383192"/>
      </w:pPr>
      <w:r>
        <w:t>SIKC 49 - 04</w:t>
      </w:r>
    </w:p>
    <w:p w14:paraId="07B2530F" w14:textId="77777777" w:rsidR="008B6419" w:rsidRDefault="008B6419">
      <w:pPr>
        <w:spacing w:after="240"/>
        <w:jc w:val="center"/>
        <w:divId w:val="1320383192"/>
        <w:rPr>
          <w:rFonts w:eastAsia="Times New Roman"/>
        </w:rPr>
      </w:pPr>
    </w:p>
    <w:p w14:paraId="5F291F2B" w14:textId="77777777" w:rsidR="008B6419" w:rsidRDefault="008B6419">
      <w:pPr>
        <w:pStyle w:val="bold1"/>
        <w:jc w:val="center"/>
        <w:divId w:val="1320383192"/>
      </w:pPr>
      <w:r>
        <w:t>Mata Kuliah:</w:t>
      </w:r>
    </w:p>
    <w:p w14:paraId="479DA1B7" w14:textId="77777777" w:rsidR="008B6419" w:rsidRDefault="008B6419">
      <w:pPr>
        <w:spacing w:before="75" w:after="75"/>
        <w:jc w:val="center"/>
        <w:divId w:val="1320383192"/>
      </w:pPr>
      <w:r>
        <w:t>Pemrograman Aplikasi Berbasis Web</w:t>
      </w:r>
    </w:p>
    <w:p w14:paraId="0551D54E" w14:textId="77777777" w:rsidR="008B6419" w:rsidRDefault="008B6419">
      <w:pPr>
        <w:pStyle w:val="bold1"/>
        <w:jc w:val="center"/>
        <w:divId w:val="1320383192"/>
      </w:pPr>
      <w:r>
        <w:t>Dosen Pengampu:</w:t>
      </w:r>
    </w:p>
    <w:p w14:paraId="2F70D36D" w14:textId="77777777" w:rsidR="008B6419" w:rsidRDefault="008B6419">
      <w:pPr>
        <w:spacing w:before="75" w:after="75"/>
        <w:jc w:val="center"/>
        <w:divId w:val="1320383192"/>
      </w:pPr>
      <w:r>
        <w:t>[NAMA DOSEN PENGAMPU]</w:t>
      </w:r>
    </w:p>
    <w:p w14:paraId="166BB805" w14:textId="77777777" w:rsidR="008B6419" w:rsidRDefault="008B6419">
      <w:pPr>
        <w:spacing w:after="240"/>
        <w:jc w:val="center"/>
        <w:divId w:val="1320383192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3D7F4CDE" w14:textId="77777777" w:rsidR="008B6419" w:rsidRDefault="008B641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1. Tujuan Praktikum</w:t>
      </w:r>
    </w:p>
    <w:p w14:paraId="57B4AB33" w14:textId="77777777" w:rsidR="008B6419" w:rsidRDefault="008B6419">
      <w:pPr>
        <w:pStyle w:val="NormalWeb"/>
      </w:pPr>
      <w:r>
        <w:t>Praktikum ini dilaksanakan dengan tujuan agar mahasiswa mampu:</w:t>
      </w:r>
    </w:p>
    <w:p w14:paraId="4918B977" w14:textId="77777777" w:rsidR="008B6419" w:rsidRDefault="008B641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Memahami dan mengimplementasikan konsep Route dan Controller dalam mengelola request HTTP pada framework Laravel.</w:t>
      </w:r>
    </w:p>
    <w:p w14:paraId="548FE052" w14:textId="77777777" w:rsidR="008B6419" w:rsidRDefault="008B641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Merancang antarmuka pengguna (View) menggunakan Blade Template Engine untuk menampilkan dan </w:t>
      </w:r>
      <w:r>
        <w:rPr>
          <w:rFonts w:eastAsia="Times New Roman"/>
        </w:rPr>
        <w:t>menerima data masukan (form).</w:t>
      </w:r>
    </w:p>
    <w:p w14:paraId="2E9D9EAE" w14:textId="77777777" w:rsidR="008B6419" w:rsidRDefault="008B641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Memproses data yang dikirimkan melalui form menggunakan Controller dan menampilkannya kembali ke dalam bentuk laporan hasil.</w:t>
      </w:r>
    </w:p>
    <w:p w14:paraId="6FDD3A79" w14:textId="77777777" w:rsidR="008B6419" w:rsidRDefault="008B641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Mengintegrasikan berkas aset statis (CSS dan JavaScript) untuk membangun antarmuka yang modern, estetik, dan interaktif tanpa mengubah logika struktur program backend.</w:t>
      </w:r>
    </w:p>
    <w:p w14:paraId="151915D1" w14:textId="77777777" w:rsidR="008B6419" w:rsidRDefault="008B6419">
      <w:pPr>
        <w:pStyle w:val="Heading2"/>
        <w:rPr>
          <w:rFonts w:eastAsia="Times New Roman"/>
        </w:rPr>
      </w:pPr>
      <w:r>
        <w:rPr>
          <w:rFonts w:eastAsia="Times New Roman"/>
        </w:rPr>
        <w:t>2. Alat dan Bahan</w:t>
      </w:r>
    </w:p>
    <w:p w14:paraId="7E66AF17" w14:textId="77777777" w:rsidR="008B6419" w:rsidRDefault="008B6419">
      <w:pPr>
        <w:pStyle w:val="NormalWeb"/>
      </w:pPr>
      <w:r>
        <w:t>Dalam pelaksanaan praktikum ini, perangkat keras dan perangkat lunak yang digunakan adalah:</w:t>
      </w:r>
    </w:p>
    <w:p w14:paraId="44580017" w14:textId="77777777" w:rsidR="008B6419" w:rsidRDefault="008B6419">
      <w:pPr>
        <w:pStyle w:val="NormalWeb"/>
      </w:pPr>
      <w:r>
        <w:rPr>
          <w:b/>
          <w:bCs/>
        </w:rPr>
        <w:t>Perangkat Keras:</w:t>
      </w:r>
    </w:p>
    <w:p w14:paraId="7F083A35" w14:textId="77777777" w:rsidR="008B6419" w:rsidRDefault="008B641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Laptop / PC dengan prosesor [Sebutkan Prosesor]</w:t>
      </w:r>
    </w:p>
    <w:p w14:paraId="79AE0ADF" w14:textId="77777777" w:rsidR="008B6419" w:rsidRDefault="008B641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RAM [Sebutkan </w:t>
      </w:r>
      <w:r>
        <w:rPr>
          <w:rFonts w:eastAsia="Times New Roman"/>
        </w:rPr>
        <w:t>Kapasitas]</w:t>
      </w:r>
    </w:p>
    <w:p w14:paraId="24E40486" w14:textId="77777777" w:rsidR="008B6419" w:rsidRDefault="008B641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Penyimpanan [Sebutkan SSD/HDD]</w:t>
      </w:r>
    </w:p>
    <w:p w14:paraId="5A8E57BA" w14:textId="77777777" w:rsidR="008B6419" w:rsidRDefault="008B6419">
      <w:pPr>
        <w:pStyle w:val="NormalWeb"/>
      </w:pPr>
      <w:r>
        <w:rPr>
          <w:b/>
          <w:bCs/>
        </w:rPr>
        <w:t>Perangkat Lunak:</w:t>
      </w:r>
    </w:p>
    <w:p w14:paraId="21C86C9D" w14:textId="77777777" w:rsidR="008B6419" w:rsidRDefault="008B641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Sistem Operasi: [Sebutkan OS]</w:t>
      </w:r>
    </w:p>
    <w:p w14:paraId="20FB880C" w14:textId="77777777" w:rsidR="008B6419" w:rsidRDefault="008B641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Web Server &amp; Database Manager: Laragon (Apache, MySQL)</w:t>
      </w:r>
    </w:p>
    <w:p w14:paraId="6C9EF2FF" w14:textId="77777777" w:rsidR="008B6419" w:rsidRDefault="008B641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PHP Version: PHP 8.x</w:t>
      </w:r>
    </w:p>
    <w:p w14:paraId="28DD1B25" w14:textId="77777777" w:rsidR="008B6419" w:rsidRDefault="008B641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Framework: Laravel</w:t>
      </w:r>
    </w:p>
    <w:p w14:paraId="456733AE" w14:textId="77777777" w:rsidR="008B6419" w:rsidRDefault="008B641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Text Editor: Visual Studio Code</w:t>
      </w:r>
    </w:p>
    <w:p w14:paraId="233680DD" w14:textId="77777777" w:rsidR="008B6419" w:rsidRDefault="008B641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Web Browser: Google Chrome / Mozilla Firefox</w:t>
      </w:r>
    </w:p>
    <w:p w14:paraId="7CFA7247" w14:textId="77777777" w:rsidR="008B6419" w:rsidRDefault="008B6419">
      <w:pPr>
        <w:spacing w:before="100" w:beforeAutospacing="1" w:after="100" w:afterAutospacing="1"/>
        <w:rPr>
          <w:rFonts w:eastAsia="Times New Roman"/>
        </w:rPr>
      </w:pPr>
    </w:p>
    <w:p w14:paraId="2EFEFF63" w14:textId="77777777" w:rsidR="008B6419" w:rsidRDefault="008B6419">
      <w:pPr>
        <w:spacing w:before="100" w:beforeAutospacing="1" w:after="100" w:afterAutospacing="1"/>
        <w:rPr>
          <w:rFonts w:eastAsia="Times New Roman"/>
        </w:rPr>
      </w:pPr>
    </w:p>
    <w:p w14:paraId="07983A88" w14:textId="77777777" w:rsidR="008B6419" w:rsidRDefault="008B6419">
      <w:pPr>
        <w:spacing w:before="100" w:beforeAutospacing="1" w:after="100" w:afterAutospacing="1"/>
        <w:rPr>
          <w:rFonts w:eastAsia="Times New Roman"/>
        </w:rPr>
      </w:pPr>
    </w:p>
    <w:p w14:paraId="760A2468" w14:textId="77777777" w:rsidR="008B6419" w:rsidRDefault="008B6419">
      <w:pPr>
        <w:spacing w:before="100" w:beforeAutospacing="1" w:after="100" w:afterAutospacing="1"/>
        <w:rPr>
          <w:rFonts w:eastAsia="Times New Roman"/>
        </w:rPr>
      </w:pPr>
    </w:p>
    <w:p w14:paraId="7E23A20A" w14:textId="77777777" w:rsidR="008B6419" w:rsidRDefault="008B6419">
      <w:pPr>
        <w:spacing w:before="100" w:beforeAutospacing="1" w:after="100" w:afterAutospacing="1"/>
        <w:rPr>
          <w:rFonts w:eastAsia="Times New Roman"/>
        </w:rPr>
      </w:pPr>
    </w:p>
    <w:p w14:paraId="380C4801" w14:textId="77777777" w:rsidR="008B6419" w:rsidRDefault="008B6419">
      <w:pPr>
        <w:pStyle w:val="Heading2"/>
        <w:rPr>
          <w:rFonts w:eastAsia="Times New Roman"/>
        </w:rPr>
      </w:pPr>
      <w:r>
        <w:rPr>
          <w:rFonts w:eastAsia="Times New Roman"/>
        </w:rPr>
        <w:t>3. Langkah-Langkah Praktikum</w:t>
      </w:r>
    </w:p>
    <w:p w14:paraId="4A331745" w14:textId="77777777" w:rsidR="008B6419" w:rsidRDefault="008B6419">
      <w:pPr>
        <w:pStyle w:val="Heading3"/>
        <w:rPr>
          <w:rFonts w:eastAsia="Times New Roman"/>
        </w:rPr>
      </w:pPr>
      <w:r>
        <w:rPr>
          <w:rFonts w:eastAsia="Times New Roman"/>
        </w:rPr>
        <w:t>3.1. Konfigurasi Route</w:t>
      </w:r>
    </w:p>
    <w:p w14:paraId="251081CB" w14:textId="77777777" w:rsidR="008B6419" w:rsidRDefault="008B6419">
      <w:pPr>
        <w:pStyle w:val="NormalWeb"/>
      </w:pPr>
      <w:r>
        <w:lastRenderedPageBreak/>
        <w:t xml:space="preserve">Langkah pertama adalah mendefinisikan rute (Route) aplikasi pada file </w:t>
      </w:r>
      <w:r>
        <w:rPr>
          <w:b/>
          <w:bCs/>
        </w:rPr>
        <w:t>routes/web.php</w:t>
      </w:r>
      <w:r>
        <w:t xml:space="preserve">. Rute menghubungkan URL yang diakses di browser dengan fungsi pada Controller. Berikut adalah isi lengkap file </w:t>
      </w:r>
      <w:r>
        <w:rPr>
          <w:b/>
          <w:bCs/>
        </w:rPr>
        <w:t>routes/web.php</w:t>
      </w:r>
      <w:r>
        <w:t>:</w:t>
      </w:r>
    </w:p>
    <w:p w14:paraId="0550066A" w14:textId="77777777" w:rsidR="008B6419" w:rsidRDefault="008B6419">
      <w:pPr>
        <w:pStyle w:val="code"/>
        <w:spacing w:after="240" w:afterAutospacing="0"/>
      </w:pPr>
      <w:r>
        <w:t>&lt;?php</w:t>
      </w:r>
      <w:r>
        <w:br/>
      </w:r>
      <w:r>
        <w:br/>
        <w:t>use Illuminate\Support\Facades\Route;</w:t>
      </w:r>
      <w:r>
        <w:br/>
        <w:t>use App\Http\Controllers\DataWargaController;</w:t>
      </w:r>
      <w:r>
        <w:br/>
        <w:t>use App\Http\Controllers\DesaKita;</w:t>
      </w:r>
      <w:r>
        <w:br/>
      </w:r>
      <w:r>
        <w:br/>
        <w:t>Route::get('/tes', function () {</w:t>
      </w:r>
      <w:r>
        <w:br/>
        <w:t>return view('welcome');</w:t>
      </w:r>
      <w:r>
        <w:br/>
        <w:t>});</w:t>
      </w:r>
      <w:r>
        <w:br/>
      </w:r>
      <w:r>
        <w:br/>
        <w:t>Route::get('/', [DataWargaController::class, 'formLaporan']);</w:t>
      </w:r>
      <w:r>
        <w:br/>
      </w:r>
      <w:r>
        <w:br/>
        <w:t>Route::post('/dashboard', [DataWargaController::class, 'dashboard']);</w:t>
      </w:r>
      <w:r>
        <w:br/>
      </w:r>
      <w:r>
        <w:br/>
        <w:t>Route::get('/lapor', [DesaKita::class, 'lapor']);</w:t>
      </w:r>
      <w:r>
        <w:br/>
      </w:r>
      <w:r>
        <w:br/>
      </w:r>
      <w:r>
        <w:t>Route::post('/tampil', [DesaKita::class, 'tampilHasil']);</w:t>
      </w:r>
    </w:p>
    <w:p w14:paraId="6A12D6CA" w14:textId="77777777" w:rsidR="008B6419" w:rsidRDefault="008B6419">
      <w:pPr>
        <w:pStyle w:val="NormalWeb"/>
      </w:pPr>
      <w:r>
        <w:t>Dari konfigurasi di atas terdapat lima rute yang digunakan, yaitu:</w:t>
      </w:r>
    </w:p>
    <w:p w14:paraId="6FC6EBC1" w14:textId="77777777" w:rsidR="008B6419" w:rsidRDefault="008B6419">
      <w:pPr>
        <w:numPr>
          <w:ilvl w:val="0"/>
          <w:numId w:val="4"/>
        </w:numPr>
      </w:pPr>
      <w:r>
        <w:rPr>
          <w:b/>
          <w:bCs/>
        </w:rPr>
        <w:t>GET /tes</w:t>
      </w:r>
      <w:r>
        <w:t xml:space="preserve"> → closure yang mengembalikan </w:t>
      </w:r>
      <w:r>
        <w:rPr>
          <w:b/>
          <w:bCs/>
        </w:rPr>
        <w:t>view('welcome')</w:t>
      </w:r>
      <w:r>
        <w:t xml:space="preserve"> (halaman bawaan Laravel).</w:t>
      </w:r>
    </w:p>
    <w:p w14:paraId="3D4F4C4A" w14:textId="77777777" w:rsidR="008B6419" w:rsidRDefault="008B6419">
      <w:pPr>
        <w:numPr>
          <w:ilvl w:val="0"/>
          <w:numId w:val="4"/>
        </w:numPr>
      </w:pPr>
      <w:r>
        <w:rPr>
          <w:b/>
          <w:bCs/>
        </w:rPr>
        <w:t>GET /</w:t>
      </w:r>
      <w:r>
        <w:t xml:space="preserve"> → </w:t>
      </w:r>
      <w:r>
        <w:rPr>
          <w:b/>
          <w:bCs/>
        </w:rPr>
        <w:t>DataWargaController::formLaporan</w:t>
      </w:r>
      <w:r>
        <w:t>, menampilkan form pelaporan bencana (</w:t>
      </w:r>
      <w:r>
        <w:rPr>
          <w:b/>
          <w:bCs/>
        </w:rPr>
        <w:t>form.blade.php</w:t>
      </w:r>
      <w:r>
        <w:t>).</w:t>
      </w:r>
    </w:p>
    <w:p w14:paraId="262E926B" w14:textId="77777777" w:rsidR="008B6419" w:rsidRDefault="008B6419">
      <w:pPr>
        <w:numPr>
          <w:ilvl w:val="0"/>
          <w:numId w:val="4"/>
        </w:numPr>
      </w:pPr>
      <w:r>
        <w:rPr>
          <w:b/>
          <w:bCs/>
        </w:rPr>
        <w:t>POST /dashboard</w:t>
      </w:r>
      <w:r>
        <w:t xml:space="preserve"> → </w:t>
      </w:r>
      <w:r>
        <w:rPr>
          <w:b/>
          <w:bCs/>
        </w:rPr>
        <w:t>DataWargaController::dashboard</w:t>
      </w:r>
      <w:r>
        <w:t xml:space="preserve">, memproses data form banjir dan menampilkan </w:t>
      </w:r>
      <w:r>
        <w:rPr>
          <w:b/>
          <w:bCs/>
        </w:rPr>
        <w:t>dashboard.blade.php</w:t>
      </w:r>
      <w:r>
        <w:t>.</w:t>
      </w:r>
    </w:p>
    <w:p w14:paraId="63B3DD0C" w14:textId="77777777" w:rsidR="008B6419" w:rsidRDefault="008B6419">
      <w:pPr>
        <w:numPr>
          <w:ilvl w:val="0"/>
          <w:numId w:val="4"/>
        </w:numPr>
      </w:pPr>
      <w:r>
        <w:rPr>
          <w:b/>
          <w:bCs/>
        </w:rPr>
        <w:t>GET /lapor</w:t>
      </w:r>
      <w:r>
        <w:t xml:space="preserve"> → </w:t>
      </w:r>
      <w:r>
        <w:rPr>
          <w:b/>
          <w:bCs/>
        </w:rPr>
        <w:t>DesaKita::lapor</w:t>
      </w:r>
      <w:r>
        <w:t>, menampilkan form laporan/aspirasi warga (</w:t>
      </w:r>
      <w:r>
        <w:rPr>
          <w:b/>
          <w:bCs/>
        </w:rPr>
        <w:t>lapor.blade.php</w:t>
      </w:r>
      <w:r>
        <w:t>).</w:t>
      </w:r>
    </w:p>
    <w:p w14:paraId="06340ED2" w14:textId="77777777" w:rsidR="008B6419" w:rsidRDefault="008B6419">
      <w:pPr>
        <w:numPr>
          <w:ilvl w:val="0"/>
          <w:numId w:val="4"/>
        </w:numPr>
      </w:pPr>
      <w:r>
        <w:rPr>
          <w:b/>
          <w:bCs/>
        </w:rPr>
        <w:t>POST /tampil</w:t>
      </w:r>
      <w:r>
        <w:t xml:space="preserve"> → </w:t>
      </w:r>
      <w:r>
        <w:rPr>
          <w:b/>
          <w:bCs/>
        </w:rPr>
        <w:t>DesaKita::tampilHasil</w:t>
      </w:r>
      <w:r>
        <w:t xml:space="preserve">, memproses data form laporan warga dan menampilkan </w:t>
      </w:r>
      <w:r>
        <w:rPr>
          <w:b/>
          <w:bCs/>
        </w:rPr>
        <w:t>tampil.blade.php</w:t>
      </w:r>
      <w:r>
        <w:t>.</w:t>
      </w:r>
    </w:p>
    <w:p w14:paraId="162952A0" w14:textId="77777777" w:rsidR="008B6419" w:rsidRDefault="008B6419">
      <w:pPr>
        <w:pStyle w:val="NormalWeb"/>
      </w:pPr>
      <w:r>
        <w:t>Dengan pola ini, rute GET dipakai untuk menampilkan halaman, sedangkan rute POST dipakai untuk mengirim dan memproses data dari form.</w:t>
      </w:r>
    </w:p>
    <w:p w14:paraId="4A5390C7" w14:textId="77777777" w:rsidR="008B6419" w:rsidRDefault="008B6419">
      <w:pPr>
        <w:pStyle w:val="Heading3"/>
        <w:rPr>
          <w:rFonts w:eastAsia="Times New Roman"/>
        </w:rPr>
      </w:pPr>
      <w:r>
        <w:rPr>
          <w:rFonts w:eastAsia="Times New Roman"/>
        </w:rPr>
        <w:t>3.2. Pembuatan Controller</w:t>
      </w:r>
    </w:p>
    <w:p w14:paraId="02E5F52B" w14:textId="77777777" w:rsidR="008B6419" w:rsidRDefault="008B6419">
      <w:pPr>
        <w:pStyle w:val="NormalWeb"/>
      </w:pPr>
      <w:r>
        <w:t xml:space="preserve">Controller digunakan untuk memproses request dari pengguna, terutama data yang disubmit dari form. Pada aplikasi ini terdapat dua controller, yaitu </w:t>
      </w:r>
      <w:r>
        <w:rPr>
          <w:b/>
          <w:bCs/>
        </w:rPr>
        <w:t>DataWargaController</w:t>
      </w:r>
      <w:r>
        <w:t xml:space="preserve"> dan </w:t>
      </w:r>
      <w:r>
        <w:rPr>
          <w:b/>
          <w:bCs/>
        </w:rPr>
        <w:t>DesaKita</w:t>
      </w:r>
      <w:r>
        <w:t>.</w:t>
      </w:r>
    </w:p>
    <w:p w14:paraId="4AFB220D" w14:textId="77777777" w:rsidR="008B6419" w:rsidRDefault="008B6419">
      <w:pPr>
        <w:pStyle w:val="Heading3"/>
      </w:pPr>
      <w:r>
        <w:t>3.2.1. DataWargaController</w:t>
      </w:r>
    </w:p>
    <w:p w14:paraId="1F5625BE" w14:textId="77777777" w:rsidR="008B6419" w:rsidRDefault="008B6419">
      <w:pPr>
        <w:pStyle w:val="NormalWeb"/>
      </w:pPr>
      <w:r>
        <w:lastRenderedPageBreak/>
        <w:t xml:space="preserve">Controller ini menangani alur pelaporan bencana (banjir). Terdapat dua method, yaitu </w:t>
      </w:r>
      <w:r>
        <w:rPr>
          <w:b/>
          <w:bCs/>
        </w:rPr>
        <w:t>formLaporan()</w:t>
      </w:r>
      <w:r>
        <w:t xml:space="preserve"> untuk menampilkan form dan </w:t>
      </w:r>
      <w:r>
        <w:rPr>
          <w:b/>
          <w:bCs/>
        </w:rPr>
        <w:t>dashboard()</w:t>
      </w:r>
      <w:r>
        <w:t xml:space="preserve"> untuk memproses data form. Berikut isi lengkap file </w:t>
      </w:r>
      <w:r>
        <w:rPr>
          <w:b/>
          <w:bCs/>
        </w:rPr>
        <w:t>app/Http/Controllers/DataWargaController.php</w:t>
      </w:r>
      <w:r>
        <w:t>:</w:t>
      </w:r>
    </w:p>
    <w:p w14:paraId="46F2AC69" w14:textId="77777777" w:rsidR="008B6419" w:rsidRDefault="008B6419">
      <w:pPr>
        <w:pStyle w:val="code"/>
      </w:pPr>
      <w:r>
        <w:t>&lt;?php</w:t>
      </w:r>
      <w:r>
        <w:br/>
        <w:t>namespace App\Http\Controllers;</w:t>
      </w:r>
      <w:r>
        <w:br/>
        <w:t>use Illuminate\Http\Request;</w:t>
      </w:r>
      <w:r>
        <w:br/>
      </w:r>
      <w:r>
        <w:br/>
      </w:r>
      <w:r>
        <w:br/>
        <w:t>class DataWargaController extends Controller{</w:t>
      </w:r>
      <w:r>
        <w:br/>
      </w:r>
      <w:r>
        <w:br/>
        <w:t>public function formLaporan(){</w:t>
      </w:r>
      <w:r>
        <w:br/>
        <w:t>return view('form');</w:t>
      </w:r>
      <w:r>
        <w:br/>
        <w:t>}</w:t>
      </w:r>
      <w:r>
        <w:br/>
      </w:r>
      <w:r>
        <w:br/>
        <w:t>public function dashboard(Request $requestdata){</w:t>
      </w:r>
      <w:r>
        <w:br/>
      </w:r>
      <w:r>
        <w:br/>
        <w:t>$nama = $requestdata-&gt;input('nama');</w:t>
      </w:r>
      <w:r>
        <w:br/>
      </w:r>
      <w:r>
        <w:t>$lokasi = $requestdata-&gt;input('lokasi');</w:t>
      </w:r>
      <w:r>
        <w:br/>
        <w:t>$tinggiAir = $requestdata-&gt;input('tinggiAir');</w:t>
      </w:r>
      <w:r>
        <w:br/>
      </w:r>
      <w:r>
        <w:br/>
        <w:t>return view('dashboard', compact('nama', 'lokasi', 'tinggiAir'));</w:t>
      </w:r>
      <w:r>
        <w:br/>
        <w:t>}</w:t>
      </w:r>
      <w:r>
        <w:br/>
        <w:t>}</w:t>
      </w:r>
      <w:r>
        <w:br/>
        <w:t>?&gt;</w:t>
      </w:r>
    </w:p>
    <w:p w14:paraId="66CD0F6F" w14:textId="77777777" w:rsidR="008B6419" w:rsidRDefault="008B6419">
      <w:pPr>
        <w:pStyle w:val="NormalWeb"/>
      </w:pPr>
      <w:r>
        <w:t xml:space="preserve">Method </w:t>
      </w:r>
      <w:r>
        <w:rPr>
          <w:b/>
          <w:bCs/>
        </w:rPr>
        <w:t>formLaporan()</w:t>
      </w:r>
      <w:r>
        <w:t xml:space="preserve"> mengembalikan view </w:t>
      </w:r>
      <w:r>
        <w:rPr>
          <w:b/>
          <w:bCs/>
        </w:rPr>
        <w:t>form</w:t>
      </w:r>
      <w:r>
        <w:t xml:space="preserve">. Method </w:t>
      </w:r>
      <w:r>
        <w:rPr>
          <w:b/>
          <w:bCs/>
        </w:rPr>
        <w:t>dashboard()</w:t>
      </w:r>
      <w:r>
        <w:t xml:space="preserve"> menerima objek Request, mengambil nilai </w:t>
      </w:r>
      <w:r>
        <w:rPr>
          <w:b/>
          <w:bCs/>
        </w:rPr>
        <w:t>nama</w:t>
      </w:r>
      <w:r>
        <w:t xml:space="preserve">, </w:t>
      </w:r>
      <w:r>
        <w:rPr>
          <w:b/>
          <w:bCs/>
        </w:rPr>
        <w:t>lokasi</w:t>
      </w:r>
      <w:r>
        <w:t xml:space="preserve">, dan </w:t>
      </w:r>
      <w:r>
        <w:rPr>
          <w:b/>
          <w:bCs/>
        </w:rPr>
        <w:t>tinggiAir</w:t>
      </w:r>
      <w:r>
        <w:t xml:space="preserve"> menggunakan </w:t>
      </w:r>
      <w:r>
        <w:rPr>
          <w:b/>
          <w:bCs/>
        </w:rPr>
        <w:t>input()</w:t>
      </w:r>
      <w:r>
        <w:t xml:space="preserve">, lalu mengirimkannya ke view </w:t>
      </w:r>
      <w:r>
        <w:rPr>
          <w:b/>
          <w:bCs/>
        </w:rPr>
        <w:t>dashboard</w:t>
      </w:r>
      <w:r>
        <w:t xml:space="preserve"> melalui </w:t>
      </w:r>
      <w:r>
        <w:rPr>
          <w:b/>
          <w:bCs/>
        </w:rPr>
        <w:t>compact()</w:t>
      </w:r>
      <w:r>
        <w:t>.</w:t>
      </w:r>
    </w:p>
    <w:p w14:paraId="63D6069D" w14:textId="77777777" w:rsidR="008B6419" w:rsidRDefault="008B6419">
      <w:pPr>
        <w:pStyle w:val="Heading3"/>
      </w:pPr>
      <w:r>
        <w:t>3.2.2. DesaKita</w:t>
      </w:r>
    </w:p>
    <w:p w14:paraId="24C8A774" w14:textId="77777777" w:rsidR="008B6419" w:rsidRDefault="008B6419">
      <w:pPr>
        <w:pStyle w:val="NormalWeb"/>
      </w:pPr>
      <w:r>
        <w:t xml:space="preserve">Controller ini menangani alur pelaporan/aspirasi warga. Berikut isi lengkap file </w:t>
      </w:r>
      <w:r>
        <w:rPr>
          <w:b/>
          <w:bCs/>
        </w:rPr>
        <w:t>app/Http/Controllers/DesaKita.php</w:t>
      </w:r>
      <w:r>
        <w:t>:</w:t>
      </w:r>
    </w:p>
    <w:p w14:paraId="40CCCEA1" w14:textId="77777777" w:rsidR="008B6419" w:rsidRDefault="008B6419">
      <w:pPr>
        <w:pStyle w:val="code"/>
        <w:spacing w:after="240" w:afterAutospacing="0"/>
      </w:pPr>
      <w:r>
        <w:t>&lt;?php</w:t>
      </w:r>
      <w:r>
        <w:br/>
      </w:r>
      <w:r>
        <w:t>namespace App\Http\Controllers;</w:t>
      </w:r>
      <w:r>
        <w:br/>
        <w:t>use Illuminate\Http\Request;</w:t>
      </w:r>
      <w:r>
        <w:br/>
      </w:r>
      <w:r>
        <w:br/>
        <w:t>class DesaKita extends Controller{</w:t>
      </w:r>
      <w:r>
        <w:br/>
      </w:r>
      <w:r>
        <w:br/>
        <w:t>public function lapor(){</w:t>
      </w:r>
      <w:r>
        <w:br/>
        <w:t>return view('lapor');</w:t>
      </w:r>
      <w:r>
        <w:br/>
        <w:t>}</w:t>
      </w:r>
      <w:r>
        <w:br/>
      </w:r>
      <w:r>
        <w:br/>
        <w:t>public function tampilHasil(Request $request){</w:t>
      </w:r>
      <w:r>
        <w:br/>
      </w:r>
      <w:r>
        <w:br/>
        <w:t>$nama = $request-&gt;input('nama');</w:t>
      </w:r>
      <w:r>
        <w:br/>
        <w:t>$lokasi = $request-&gt;input('lokasi');</w:t>
      </w:r>
      <w:r>
        <w:br/>
        <w:t>$keterangan = $request-&gt;input('keterangan');</w:t>
      </w:r>
      <w:r>
        <w:br/>
        <w:t>$jenis = $request-&gt;input('jenis');</w:t>
      </w:r>
      <w:r>
        <w:br/>
      </w:r>
      <w:r>
        <w:br/>
        <w:t>return view('tampil', compact('nama', 'lokasi','keterangan', 'jenis'));</w:t>
      </w:r>
      <w:r>
        <w:br/>
        <w:t>}</w:t>
      </w:r>
      <w:r>
        <w:br/>
        <w:t>}</w:t>
      </w:r>
      <w:r>
        <w:br/>
        <w:t>?&gt;</w:t>
      </w:r>
    </w:p>
    <w:p w14:paraId="0C1FC6E4" w14:textId="77777777" w:rsidR="008B6419" w:rsidRDefault="008B6419">
      <w:pPr>
        <w:pStyle w:val="NormalWeb"/>
      </w:pPr>
      <w:r>
        <w:t xml:space="preserve">Method </w:t>
      </w:r>
      <w:r>
        <w:rPr>
          <w:b/>
          <w:bCs/>
        </w:rPr>
        <w:t>lapor()</w:t>
      </w:r>
      <w:r>
        <w:t xml:space="preserve"> mengembalikan view </w:t>
      </w:r>
      <w:r>
        <w:rPr>
          <w:b/>
          <w:bCs/>
        </w:rPr>
        <w:t>lapor</w:t>
      </w:r>
      <w:r>
        <w:t xml:space="preserve">. Method </w:t>
      </w:r>
      <w:r>
        <w:rPr>
          <w:b/>
          <w:bCs/>
        </w:rPr>
        <w:t>tampilHasil()</w:t>
      </w:r>
      <w:r>
        <w:t xml:space="preserve"> mengambil nilai </w:t>
      </w:r>
      <w:r>
        <w:rPr>
          <w:b/>
          <w:bCs/>
        </w:rPr>
        <w:t>nama</w:t>
      </w:r>
      <w:r>
        <w:t xml:space="preserve">, </w:t>
      </w:r>
      <w:r>
        <w:rPr>
          <w:b/>
          <w:bCs/>
        </w:rPr>
        <w:t>lokasi</w:t>
      </w:r>
      <w:r>
        <w:t xml:space="preserve">, </w:t>
      </w:r>
      <w:r>
        <w:rPr>
          <w:b/>
          <w:bCs/>
        </w:rPr>
        <w:t>keterangan</w:t>
      </w:r>
      <w:r>
        <w:t xml:space="preserve">, dan </w:t>
      </w:r>
      <w:r>
        <w:rPr>
          <w:b/>
          <w:bCs/>
        </w:rPr>
        <w:t>jenis</w:t>
      </w:r>
      <w:r>
        <w:t xml:space="preserve"> dari request, kemudian mengirimkannya ke view </w:t>
      </w:r>
      <w:r>
        <w:rPr>
          <w:b/>
          <w:bCs/>
        </w:rPr>
        <w:t>tampil</w:t>
      </w:r>
      <w:r>
        <w:t xml:space="preserve"> melalui </w:t>
      </w:r>
      <w:r>
        <w:rPr>
          <w:b/>
          <w:bCs/>
        </w:rPr>
        <w:t>compact()</w:t>
      </w:r>
      <w:r>
        <w:t>.</w:t>
      </w:r>
    </w:p>
    <w:p w14:paraId="3A1DC87C" w14:textId="77777777" w:rsidR="008B6419" w:rsidRDefault="008B6419">
      <w:pPr>
        <w:pStyle w:val="Heading3"/>
        <w:rPr>
          <w:rFonts w:eastAsia="Times New Roman"/>
        </w:rPr>
      </w:pPr>
      <w:r>
        <w:rPr>
          <w:rFonts w:eastAsia="Times New Roman"/>
        </w:rPr>
        <w:t>3.3. Pembuatan View dan Implementasi UI Modern</w:t>
      </w:r>
    </w:p>
    <w:p w14:paraId="23A1049B" w14:textId="77777777" w:rsidR="008B6419" w:rsidRDefault="008B6419">
      <w:pPr>
        <w:pStyle w:val="NormalWeb"/>
      </w:pPr>
      <w:r>
        <w:t xml:space="preserve">View dibuat menggunakan Blade Template Engine dan disimpan pada folder </w:t>
      </w:r>
      <w:r>
        <w:rPr>
          <w:b/>
          <w:bCs/>
        </w:rPr>
        <w:t>resources/views</w:t>
      </w:r>
      <w:r>
        <w:t xml:space="preserve">. View yang digunakan adalah </w:t>
      </w:r>
      <w:r>
        <w:rPr>
          <w:b/>
          <w:bCs/>
        </w:rPr>
        <w:t>welcome.blade.php</w:t>
      </w:r>
      <w:r>
        <w:t xml:space="preserve"> (halaman bawaan Laravel untuk rute </w:t>
      </w:r>
      <w:r>
        <w:rPr>
          <w:b/>
          <w:bCs/>
        </w:rPr>
        <w:t>/tes</w:t>
      </w:r>
      <w:r>
        <w:t xml:space="preserve">), </w:t>
      </w:r>
      <w:r>
        <w:rPr>
          <w:b/>
          <w:bCs/>
        </w:rPr>
        <w:t>form.blade.php</w:t>
      </w:r>
      <w:r>
        <w:t xml:space="preserve">, </w:t>
      </w:r>
      <w:r>
        <w:rPr>
          <w:b/>
          <w:bCs/>
        </w:rPr>
        <w:t>dashboard.blade.php</w:t>
      </w:r>
      <w:r>
        <w:t xml:space="preserve">, </w:t>
      </w:r>
      <w:r>
        <w:rPr>
          <w:b/>
          <w:bCs/>
        </w:rPr>
        <w:t>lapor.blade.php</w:t>
      </w:r>
      <w:r>
        <w:t xml:space="preserve">, dan </w:t>
      </w:r>
      <w:r>
        <w:rPr>
          <w:b/>
          <w:bCs/>
        </w:rPr>
        <w:t>tampil.blade.php</w:t>
      </w:r>
      <w:r>
        <w:t xml:space="preserve">. Untuk mempercantik tampilan tanpa mengubah struktur form backend, digunakan Vanilla CSS pada </w:t>
      </w:r>
      <w:r>
        <w:rPr>
          <w:b/>
          <w:bCs/>
        </w:rPr>
        <w:t>public/css/style.css</w:t>
      </w:r>
      <w:r>
        <w:t xml:space="preserve"> untuk menciptakan efek glassmorphism dan animasi (blob background, floating input label), serta JavaScript pada </w:t>
      </w:r>
      <w:r>
        <w:rPr>
          <w:b/>
          <w:bCs/>
        </w:rPr>
        <w:t>public/js/script.js</w:t>
      </w:r>
      <w:r>
        <w:t xml:space="preserve"> untuk efek interaktif saat tombol ditekan dan animasi baris tabel.</w:t>
      </w:r>
    </w:p>
    <w:p w14:paraId="733A73B0" w14:textId="77777777" w:rsidR="008B6419" w:rsidRDefault="008B6419">
      <w:pPr>
        <w:pStyle w:val="Heading3"/>
      </w:pPr>
      <w:r>
        <w:t>3.3.1. form.blade.php (Form Pelaporan Bencana)</w:t>
      </w:r>
    </w:p>
    <w:p w14:paraId="24752EC9" w14:textId="77777777" w:rsidR="008B6419" w:rsidRDefault="008B6419">
      <w:pPr>
        <w:pStyle w:val="NormalWeb"/>
      </w:pPr>
      <w:r>
        <w:t xml:space="preserve">View ini menampilkan form pelaporan bencana dengan metode POST ke </w:t>
      </w:r>
      <w:r>
        <w:rPr>
          <w:b/>
          <w:bCs/>
        </w:rPr>
        <w:t>/dashboard</w:t>
      </w:r>
      <w:r>
        <w:t xml:space="preserve">. Terdapat input </w:t>
      </w:r>
      <w:r>
        <w:rPr>
          <w:b/>
          <w:bCs/>
        </w:rPr>
        <w:t>nama</w:t>
      </w:r>
      <w:r>
        <w:t xml:space="preserve">, </w:t>
      </w:r>
      <w:r>
        <w:rPr>
          <w:b/>
          <w:bCs/>
        </w:rPr>
        <w:t>lokasi</w:t>
      </w:r>
      <w:r>
        <w:t xml:space="preserve">, dan </w:t>
      </w:r>
      <w:r>
        <w:rPr>
          <w:b/>
          <w:bCs/>
        </w:rPr>
        <w:t>tinggiAir</w:t>
      </w:r>
      <w:r>
        <w:t xml:space="preserve">, token </w:t>
      </w:r>
      <w:r>
        <w:rPr>
          <w:b/>
          <w:bCs/>
        </w:rPr>
        <w:t>@csrf</w:t>
      </w:r>
      <w:r>
        <w:t xml:space="preserve">, serta pemanggilan aset </w:t>
      </w:r>
      <w:r>
        <w:rPr>
          <w:b/>
          <w:bCs/>
        </w:rPr>
        <w:t>asset('css/style.css')</w:t>
      </w:r>
      <w:r>
        <w:t xml:space="preserve"> dan </w:t>
      </w:r>
      <w:r>
        <w:rPr>
          <w:b/>
          <w:bCs/>
        </w:rPr>
        <w:t>asset('js/script.js')</w:t>
      </w:r>
      <w:r>
        <w:t xml:space="preserve">. Berikut isi lengkap file </w:t>
      </w:r>
      <w:r>
        <w:rPr>
          <w:b/>
          <w:bCs/>
        </w:rPr>
        <w:t>resources/views/form.blade.php</w:t>
      </w:r>
      <w:r>
        <w:t>:</w:t>
      </w:r>
    </w:p>
    <w:p w14:paraId="3E9094A2" w14:textId="77777777" w:rsidR="008B6419" w:rsidRDefault="008B6419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>&lt;meta charset="UTF-8"&gt;</w:t>
      </w:r>
      <w:r>
        <w:br/>
        <w:t>&lt;meta name="viewport" content="width=device-width, initial-scale=1.0"&gt;</w:t>
      </w:r>
      <w:r>
        <w:br/>
        <w:t>&lt;title&gt;Form Pelaporan Warga&lt;/title&gt;</w:t>
      </w:r>
      <w:r>
        <w:br/>
        <w:t>&lt;link rel="preconnect" href="https://fonts.googleapis.com"&gt;</w:t>
      </w:r>
      <w:r>
        <w:br/>
        <w:t>&lt;link rel="preconnect" href="https://fonts.gstatic.com" crossorigin&gt;</w:t>
      </w:r>
      <w:r>
        <w:br/>
        <w:t>&lt;link href="https://fonts.googleapis.com/css2?family=Outfit:wght@300;400;500;600;700&amp;display=swap" rel="stylesheet"&gt;</w:t>
      </w:r>
      <w:r>
        <w:br/>
        <w:t>&lt;link rel="stylesheet" href="{{ asset('css/style.css') }}"&gt;</w:t>
      </w:r>
      <w:r>
        <w:br/>
        <w:t>&lt;</w:t>
      </w:r>
      <w:r>
        <w:t>/head&gt;</w:t>
      </w:r>
      <w:r>
        <w:br/>
        <w:t>&lt;body&gt;</w:t>
      </w:r>
      <w:r>
        <w:br/>
        <w:t>&lt;div class="background-elements"&gt;</w:t>
      </w:r>
      <w:r>
        <w:br/>
        <w:t>&lt;div class="blob blob-1"&gt;&lt;/div&gt;</w:t>
      </w:r>
      <w:r>
        <w:br/>
        <w:t>&lt;div class="blob blob-2"&gt;&lt;/div&gt;</w:t>
      </w:r>
      <w:r>
        <w:br/>
        <w:t>&lt;/div&gt;</w:t>
      </w:r>
      <w:r>
        <w:br/>
      </w:r>
      <w:r>
        <w:br/>
        <w:t>&lt;div class="container"&gt;</w:t>
      </w:r>
      <w:r>
        <w:br/>
        <w:t>&lt;div class="header"&gt;</w:t>
      </w:r>
      <w:r>
        <w:br/>
        <w:t>&lt;div class="icon-wrapper"&gt;</w:t>
      </w:r>
      <w:r>
        <w:br/>
        <w:t>&lt;svg width="24" height="24" viewBox="0 0 24 24" fill="none" stroke="currentColor" stroke-width="2" stroke-linecap="round" stroke-linejoin="round"&gt;&lt;path d="M14 2H6a2 2 0 0 0-2 2v16a2 2 0 0 0 2 2h12a2 2 0 0 0 2-2V8z"&gt;&lt;/path&gt;&lt;polyline points="14 2 14 8 20 8"&gt;&lt;/polyline&gt;&lt;line x1="16" y1="13" x2="8" y2="13"&gt;&lt;/line&gt;&lt;line x1=</w:t>
      </w:r>
      <w:r>
        <w:t>"16" y1="17" x2="8" y2="17"&gt;&lt;/line&gt;&lt;polyline points="10 9 9 9 8 9"&gt;&lt;/polyline&gt;&lt;/svg&gt;</w:t>
      </w:r>
      <w:r>
        <w:br/>
        <w:t>&lt;/div&gt;</w:t>
      </w:r>
      <w:r>
        <w:br/>
        <w:t>&lt;h1&gt;Pelaporan Bencana&lt;/h1&gt;</w:t>
      </w:r>
      <w:r>
        <w:br/>
        <w:t>&lt;p&gt;Silakan isi data laporan dengan lengkap dan jelas.&lt;/p&gt;</w:t>
      </w:r>
      <w:r>
        <w:br/>
        <w:t>&lt;/div&gt;</w:t>
      </w:r>
      <w:r>
        <w:br/>
      </w:r>
      <w:r>
        <w:br/>
        <w:t>&lt;form action="/dashboard" method="post" id="reportForm"&gt;</w:t>
      </w:r>
      <w:r>
        <w:br/>
        <w:t>@csrf</w:t>
      </w:r>
      <w:r>
        <w:br/>
      </w:r>
      <w:r>
        <w:br/>
        <w:t>&lt;div class="form-group floating-group"&gt;</w:t>
      </w:r>
      <w:r>
        <w:br/>
        <w:t>&lt;input type="text" id="nama" name="nama" class="floating-input" placeholder=" " required&gt;</w:t>
      </w:r>
      <w:r>
        <w:br/>
        <w:t>&lt;label for="nama" class="floating-label"&gt;Nama Pelapor&lt;/label&gt;</w:t>
      </w:r>
      <w:r>
        <w:br/>
        <w:t>&lt;div class="input-line"&gt;&lt;/div&gt;</w:t>
      </w:r>
      <w:r>
        <w:br/>
        <w:t>&lt;/div&gt;</w:t>
      </w:r>
      <w:r>
        <w:br/>
      </w:r>
      <w:r>
        <w:br/>
        <w:t>&lt;div class="</w:t>
      </w:r>
      <w:r>
        <w:t>form-group floating-group"&gt;</w:t>
      </w:r>
      <w:r>
        <w:br/>
        <w:t>&lt;input type="text" id="lokasi" name="lokasi" class="floating-input" placeholder=" " required&gt;</w:t>
      </w:r>
      <w:r>
        <w:br/>
        <w:t>&lt;label for="lokasi" class="floating-label"&gt;Lokasi Bencana (Banjir)&lt;/label&gt;</w:t>
      </w:r>
      <w:r>
        <w:br/>
        <w:t>&lt;div class="input-line"&gt;&lt;/div&gt;</w:t>
      </w:r>
      <w:r>
        <w:br/>
        <w:t>&lt;/div&gt;</w:t>
      </w:r>
      <w:r>
        <w:br/>
      </w:r>
      <w:r>
        <w:br/>
        <w:t>&lt;div class="form-group floating-group"&gt;</w:t>
      </w:r>
      <w:r>
        <w:br/>
        <w:t>&lt;input type="number" id="tinggiAir" name="tinggiAir" step="any" class="floating-input" placeholder=" " required&gt;</w:t>
      </w:r>
      <w:r>
        <w:br/>
        <w:t>&lt;label for="tinggiAir" class="floating-label"&gt;Tinggi Genangan Air (meter)&lt;/label&gt;</w:t>
      </w:r>
      <w:r>
        <w:br/>
        <w:t>&lt;div class="input-line"&gt;&lt;/div&gt;</w:t>
      </w:r>
      <w:r>
        <w:br/>
        <w:t>&lt;/div&gt;</w:t>
      </w:r>
      <w:r>
        <w:br/>
      </w:r>
      <w:r>
        <w:br/>
        <w:t>&lt;</w:t>
      </w:r>
      <w:r>
        <w:t>button type="submit" class="btn-primary"&gt;</w:t>
      </w:r>
      <w:r>
        <w:br/>
        <w:t>&lt;span&gt;Kirim Laporan&lt;/span&gt;</w:t>
      </w:r>
      <w:r>
        <w:br/>
        <w:t>&lt;svg width="20" height="20" viewBox="0 0 24 24" fill="none" stroke="currentColor" stroke-width="2" stroke-linecap="round" stroke-linejoin="round"&gt;&lt;line x1="22" y1="2" x2="11" y2="13"&gt;&lt;/line&gt;&lt;polygon points="22 2 15 22 11 13 2 9 22 2"&gt;&lt;/polygon&gt;&lt;/svg&gt;</w:t>
      </w:r>
      <w:r>
        <w:br/>
        <w:t>&lt;/button&gt;</w:t>
      </w:r>
      <w:r>
        <w:br/>
        <w:t>&lt;/form&gt;</w:t>
      </w:r>
      <w:r>
        <w:br/>
        <w:t>&lt;/div&gt;</w:t>
      </w:r>
      <w:r>
        <w:br/>
        <w:t>&lt;script src="{{ asset('js/script.js') }}"&gt;&lt;/script&gt;</w:t>
      </w:r>
      <w:r>
        <w:br/>
        <w:t>&lt;/body&gt;</w:t>
      </w:r>
      <w:r>
        <w:br/>
        <w:t>&lt;/html&gt;</w:t>
      </w:r>
    </w:p>
    <w:p w14:paraId="4BA2ECDB" w14:textId="77777777" w:rsidR="008B6419" w:rsidRDefault="008B6419">
      <w:pPr>
        <w:pStyle w:val="Heading3"/>
      </w:pPr>
      <w:r>
        <w:t>3.3.2. dashboard.blade.php (Hasil Pelaporan Bencana)</w:t>
      </w:r>
    </w:p>
    <w:p w14:paraId="44657DE0" w14:textId="77777777" w:rsidR="008B6419" w:rsidRDefault="008B6419">
      <w:pPr>
        <w:pStyle w:val="NormalWeb"/>
      </w:pPr>
      <w:r>
        <w:t xml:space="preserve">View ini menampilkan hasil pemrosesan DataWargaController dalam bentuk tabel berisi nama, lokasi banjir, dan tinggi banjir. Nilai tinggi air akan diberi kelas </w:t>
      </w:r>
      <w:r>
        <w:rPr>
          <w:b/>
          <w:bCs/>
        </w:rPr>
        <w:t>danger</w:t>
      </w:r>
      <w:r>
        <w:t xml:space="preserve"> apabila lebih dari 1 meter. Berikut isi lengkap file </w:t>
      </w:r>
      <w:r>
        <w:rPr>
          <w:b/>
          <w:bCs/>
        </w:rPr>
        <w:t>resources/views/dashboard.blade.php</w:t>
      </w:r>
      <w:r>
        <w:t>:</w:t>
      </w:r>
    </w:p>
    <w:p w14:paraId="049ADEEF" w14:textId="77777777" w:rsidR="008B6419" w:rsidRDefault="008B6419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>&lt;meta charset="UTF-8"&gt;</w:t>
      </w:r>
      <w:r>
        <w:br/>
        <w:t>&lt;meta name="viewport" content="width=device-width, initial-scale=1.0"&gt;</w:t>
      </w:r>
      <w:r>
        <w:br/>
        <w:t>&lt;title&gt;Dashboard Admin&lt;/title&gt;</w:t>
      </w:r>
      <w:r>
        <w:br/>
        <w:t>&lt;link rel="stylesheet" href="{{ asset('css/style.css') }}"&gt;</w:t>
      </w:r>
      <w:r>
        <w:br/>
        <w:t>&lt;/head&gt;</w:t>
      </w:r>
      <w:r>
        <w:br/>
        <w:t>&lt;body&gt;</w:t>
      </w:r>
      <w:r>
        <w:br/>
        <w:t>&lt;div class="</w:t>
      </w:r>
      <w:r>
        <w:t>container"&gt;</w:t>
      </w:r>
      <w:r>
        <w:br/>
        <w:t>&lt;h2&gt;Selamat datang di dashboard admin&lt;/h2&gt;</w:t>
      </w:r>
      <w:r>
        <w:br/>
      </w:r>
      <w:r>
        <w:br/>
        <w:t>&lt;div class="table-responsive"&gt;</w:t>
      </w:r>
      <w:r>
        <w:br/>
        <w:t>&lt;table&gt;</w:t>
      </w:r>
      <w:r>
        <w:br/>
        <w:t>&lt;thead&gt;</w:t>
      </w:r>
      <w:r>
        <w:br/>
        <w:t>&lt;tr&gt;</w:t>
      </w:r>
      <w:r>
        <w:br/>
        <w:t>&lt;th&gt;Nama&lt;/th&gt;</w:t>
      </w:r>
      <w:r>
        <w:br/>
        <w:t>&lt;th&gt;Lokasi Banjir&lt;/th&gt;</w:t>
      </w:r>
      <w:r>
        <w:br/>
        <w:t>&lt;th&gt;Tinggi banjir&lt;/th&gt;</w:t>
      </w:r>
      <w:r>
        <w:br/>
        <w:t>&lt;/tr&gt;</w:t>
      </w:r>
      <w:r>
        <w:br/>
        <w:t>&lt;/thead&gt;</w:t>
      </w:r>
      <w:r>
        <w:br/>
        <w:t>&lt;tbody&gt;</w:t>
      </w:r>
      <w:r>
        <w:br/>
        <w:t>&lt;tr&gt;</w:t>
      </w:r>
      <w:r>
        <w:br/>
        <w:t>&lt;td&gt;{{$nama}}&lt;/td&gt;</w:t>
      </w:r>
      <w:r>
        <w:br/>
        <w:t>&lt;td&gt;{{$lokasi}}&lt;/td&gt;</w:t>
      </w:r>
      <w:r>
        <w:br/>
        <w:t>&lt;td&gt;&lt;span class="badge {{ $tinggiAir &gt; 1 ? 'danger' : '' }}"&gt;{{$tinggiAir}} meter&lt;/span&gt;&lt;/td&gt;</w:t>
      </w:r>
      <w:r>
        <w:br/>
        <w:t>&lt;/tr&gt;</w:t>
      </w:r>
      <w:r>
        <w:br/>
        <w:t>&lt;/tbody&gt;</w:t>
      </w:r>
      <w:r>
        <w:br/>
        <w:t>&lt;/table&gt;</w:t>
      </w:r>
      <w:r>
        <w:br/>
        <w:t>&lt;/div&gt;</w:t>
      </w:r>
      <w:r>
        <w:br/>
      </w:r>
      <w:r>
        <w:br/>
        <w:t>&lt;div style="margin-top: 2rem; text-align: center;"&gt;</w:t>
      </w:r>
      <w:r>
        <w:br/>
        <w:t>&lt;a href="/" style="</w:t>
      </w:r>
      <w:r>
        <w:t>color: var(--primary); text-decoration: none; font-weight: 600; font-size: 0.95rem;"&gt;&amp;larr; Kembali ke Form&lt;/a&gt;</w:t>
      </w:r>
      <w:r>
        <w:br/>
        <w:t>&lt;/div&gt;</w:t>
      </w:r>
      <w:r>
        <w:br/>
        <w:t>&lt;/div&gt;</w:t>
      </w:r>
      <w:r>
        <w:br/>
        <w:t>&lt;script src="{{ asset('js/script.js') }}"&gt;&lt;/script&gt;</w:t>
      </w:r>
      <w:r>
        <w:br/>
        <w:t>&lt;/body&gt;</w:t>
      </w:r>
      <w:r>
        <w:br/>
        <w:t>&lt;/html&gt;</w:t>
      </w:r>
    </w:p>
    <w:p w14:paraId="44672129" w14:textId="77777777" w:rsidR="008B6419" w:rsidRDefault="008B6419">
      <w:pPr>
        <w:pStyle w:val="Heading3"/>
      </w:pPr>
      <w:r>
        <w:t>3.3.3. lapor.blade.php (Form Laporan Warga)</w:t>
      </w:r>
    </w:p>
    <w:p w14:paraId="436FED6C" w14:textId="77777777" w:rsidR="008B6419" w:rsidRDefault="008B6419">
      <w:pPr>
        <w:pStyle w:val="NormalWeb"/>
      </w:pPr>
      <w:r>
        <w:t xml:space="preserve">View ini menampilkan form laporan warga dengan metode POST ke </w:t>
      </w:r>
      <w:r>
        <w:rPr>
          <w:b/>
          <w:bCs/>
        </w:rPr>
        <w:t>tampil</w:t>
      </w:r>
      <w:r>
        <w:t xml:space="preserve"> dan </w:t>
      </w:r>
      <w:r>
        <w:rPr>
          <w:b/>
          <w:bCs/>
        </w:rPr>
        <w:t>enctype="multipart/form-data"</w:t>
      </w:r>
      <w:r>
        <w:t xml:space="preserve">. Terdapat input </w:t>
      </w:r>
      <w:r>
        <w:rPr>
          <w:b/>
          <w:bCs/>
        </w:rPr>
        <w:t>nama</w:t>
      </w:r>
      <w:r>
        <w:t xml:space="preserve">, </w:t>
      </w:r>
      <w:r>
        <w:rPr>
          <w:b/>
          <w:bCs/>
        </w:rPr>
        <w:t>lokasi</w:t>
      </w:r>
      <w:r>
        <w:t xml:space="preserve">, </w:t>
      </w:r>
      <w:r>
        <w:rPr>
          <w:b/>
          <w:bCs/>
        </w:rPr>
        <w:t>keterangan</w:t>
      </w:r>
      <w:r>
        <w:t xml:space="preserve">, </w:t>
      </w:r>
      <w:r>
        <w:rPr>
          <w:b/>
          <w:bCs/>
        </w:rPr>
        <w:t>jenis</w:t>
      </w:r>
      <w:r>
        <w:t xml:space="preserve"> (memakai </w:t>
      </w:r>
      <w:r>
        <w:rPr>
          <w:b/>
          <w:bCs/>
        </w:rPr>
        <w:t>datalist</w:t>
      </w:r>
      <w:r>
        <w:t xml:space="preserve"> berisi pilihan "Laporan" dan "Aspirasi"), serta input file/bukti. Berikut isi lengkap file </w:t>
      </w:r>
      <w:r>
        <w:rPr>
          <w:b/>
          <w:bCs/>
        </w:rPr>
        <w:t>resources/views/lapor.blade.php</w:t>
      </w:r>
      <w:r>
        <w:t>:</w:t>
      </w:r>
    </w:p>
    <w:p w14:paraId="37F425AC" w14:textId="77777777" w:rsidR="008B6419" w:rsidRDefault="008B6419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>&lt;meta charset="UTF-8"&gt;</w:t>
      </w:r>
      <w:r>
        <w:br/>
        <w:t>&lt;meta name="viewport" content="width=device-width, initial-scale=1.0"&gt;</w:t>
      </w:r>
      <w:r>
        <w:br/>
        <w:t>&lt;title&gt;Form Pelaporan Warga&lt;/title&gt;</w:t>
      </w:r>
      <w:r>
        <w:br/>
        <w:t>&lt;link rel="preconnect" href="https://fonts.googleapis.com"&gt;</w:t>
      </w:r>
      <w:r>
        <w:br/>
        <w:t>&lt;link rel="preconnect" href="https://fonts.gstatic.com" crossorigin&gt;</w:t>
      </w:r>
      <w:r>
        <w:br/>
        <w:t>&lt;link href="https://fonts.googleapis.com/css2?family=Outfit:wght@300;400;500;600;700&amp;display=swap" rel="stylesheet"&gt;</w:t>
      </w:r>
      <w:r>
        <w:br/>
        <w:t>&lt;link rel="stylesheet" href="{{ asset('css/style.css') }}"&gt;</w:t>
      </w:r>
      <w:r>
        <w:br/>
        <w:t>&lt;</w:t>
      </w:r>
      <w:r>
        <w:t>style&gt;</w:t>
      </w:r>
      <w:r>
        <w:br/>
        <w:t>/* Tambahan styling khusus untuk input file agar lebih estetik */</w:t>
      </w:r>
      <w:r>
        <w:br/>
        <w:t>.file-input-wrapper {</w:t>
      </w:r>
      <w:r>
        <w:br/>
        <w:t>position: relative;</w:t>
      </w:r>
      <w:r>
        <w:br/>
        <w:t>margin-bottom: 1.75rem;</w:t>
      </w:r>
      <w:r>
        <w:br/>
        <w:t>}</w:t>
      </w:r>
      <w:r>
        <w:br/>
      </w:r>
      <w:r>
        <w:br/>
        <w:t>.file-input-label {</w:t>
      </w:r>
      <w:r>
        <w:br/>
        <w:t>display: block;</w:t>
      </w:r>
      <w:r>
        <w:br/>
        <w:t>margin-bottom: 0.5rem;</w:t>
      </w:r>
      <w:r>
        <w:br/>
        <w:t>font-size: 0.95rem;</w:t>
      </w:r>
      <w:r>
        <w:br/>
        <w:t>color: var(--text-muted);</w:t>
      </w:r>
      <w:r>
        <w:br/>
        <w:t>font-weight: 500;</w:t>
      </w:r>
      <w:r>
        <w:br/>
        <w:t>}</w:t>
      </w:r>
      <w:r>
        <w:br/>
      </w:r>
      <w:r>
        <w:br/>
        <w:t>.file-upload-box {</w:t>
      </w:r>
      <w:r>
        <w:br/>
        <w:t>border: 2px dashed #cbd5e1;</w:t>
      </w:r>
      <w:r>
        <w:br/>
        <w:t>border-radius: 12px;</w:t>
      </w:r>
      <w:r>
        <w:br/>
        <w:t>padding: 1.5rem;</w:t>
      </w:r>
      <w:r>
        <w:br/>
        <w:t>text-align: center;</w:t>
      </w:r>
      <w:r>
        <w:br/>
        <w:t>background: rgba(255, 255, 255, 0.5);</w:t>
      </w:r>
      <w:r>
        <w:br/>
        <w:t>transition: all 0.3s ease;</w:t>
      </w:r>
      <w:r>
        <w:br/>
        <w:t>cursor: pointer;</w:t>
      </w:r>
      <w:r>
        <w:br/>
        <w:t>}</w:t>
      </w:r>
      <w:r>
        <w:br/>
      </w:r>
      <w:r>
        <w:br/>
      </w:r>
      <w:r>
        <w:t>.file-upload-box:hover, .file-upload-box:focus-within {</w:t>
      </w:r>
      <w:r>
        <w:br/>
        <w:t>border-color: var(--primary);</w:t>
      </w:r>
      <w:r>
        <w:br/>
        <w:t>background: rgba(255, 255, 255, 0.9);</w:t>
      </w:r>
      <w:r>
        <w:br/>
        <w:t>}</w:t>
      </w:r>
      <w:r>
        <w:br/>
      </w:r>
      <w:r>
        <w:br/>
        <w:t>input[type="file"] {</w:t>
      </w:r>
      <w:r>
        <w:br/>
        <w:t>width: 100%;</w:t>
      </w:r>
      <w:r>
        <w:br/>
        <w:t>font-family: inherit;</w:t>
      </w:r>
      <w:r>
        <w:br/>
        <w:t>color: var(--text-main);</w:t>
      </w:r>
      <w:r>
        <w:br/>
        <w:t>font-size: 0.9rem;</w:t>
      </w:r>
      <w:r>
        <w:br/>
        <w:t>}</w:t>
      </w:r>
      <w:r>
        <w:br/>
      </w:r>
      <w:r>
        <w:br/>
        <w:t>input[type="file"]::file-selector-button {</w:t>
      </w:r>
      <w:r>
        <w:br/>
        <w:t>padding: 0.5rem 1rem;</w:t>
      </w:r>
      <w:r>
        <w:br/>
        <w:t>border-radius: 8px;</w:t>
      </w:r>
      <w:r>
        <w:br/>
        <w:t>border: none;</w:t>
      </w:r>
      <w:r>
        <w:br/>
        <w:t>background: var(--primary-light);</w:t>
      </w:r>
      <w:r>
        <w:br/>
        <w:t>color: var(--primary-hover);</w:t>
      </w:r>
      <w:r>
        <w:br/>
        <w:t>font-weight: 600;</w:t>
      </w:r>
      <w:r>
        <w:br/>
        <w:t>cursor: pointer;</w:t>
      </w:r>
      <w:r>
        <w:br/>
        <w:t>transition: all 0.2s ease;</w:t>
      </w:r>
      <w:r>
        <w:br/>
        <w:t>margin-right: 1rem;</w:t>
      </w:r>
      <w:r>
        <w:br/>
        <w:t>font-family: inherit;</w:t>
      </w:r>
      <w:r>
        <w:br/>
        <w:t>}</w:t>
      </w:r>
      <w:r>
        <w:br/>
      </w:r>
      <w:r>
        <w:br/>
        <w:t>input[type="</w:t>
      </w:r>
      <w:r>
        <w:t>file"]::file-selector-button:hover {</w:t>
      </w:r>
      <w:r>
        <w:br/>
        <w:t>background: var(--primary);</w:t>
      </w:r>
      <w:r>
        <w:br/>
        <w:t>color: white;</w:t>
      </w:r>
      <w:r>
        <w:br/>
        <w:t>}</w:t>
      </w:r>
      <w:r>
        <w:br/>
        <w:t>&lt;/style&gt;</w:t>
      </w:r>
      <w:r>
        <w:br/>
        <w:t>&lt;/head&gt;</w:t>
      </w:r>
      <w:r>
        <w:br/>
        <w:t>&lt;body&gt;</w:t>
      </w:r>
      <w:r>
        <w:br/>
        <w:t>&lt;div class="background-elements"&gt;</w:t>
      </w:r>
      <w:r>
        <w:br/>
        <w:t>&lt;div class="blob blob-1"&gt;&lt;/div&gt;</w:t>
      </w:r>
      <w:r>
        <w:br/>
        <w:t>&lt;div class="blob blob-2"&gt;&lt;/div&gt;</w:t>
      </w:r>
      <w:r>
        <w:br/>
        <w:t>&lt;/div&gt;</w:t>
      </w:r>
      <w:r>
        <w:br/>
      </w:r>
      <w:r>
        <w:br/>
        <w:t>&lt;div class="container"&gt;</w:t>
      </w:r>
      <w:r>
        <w:br/>
        <w:t>&lt;div class="header"&gt;</w:t>
      </w:r>
      <w:r>
        <w:br/>
        <w:t>&lt;div class="icon-wrapper"&gt;</w:t>
      </w:r>
      <w:r>
        <w:br/>
        <w:t>&lt;svg width="24" height="24" viewBox="0 0 24 24" fill="none" stroke="currentColor" stroke-width="2" stroke-linecap="round" stroke-linejoin="round"&gt;&lt;path d="M14 2H6a2 2 0 0 0-2 2v16a2 2 0 0 0 2 2h12a2 2 0 0 0 2-2V8z"&gt;&lt;/path&gt;&lt;</w:t>
      </w:r>
      <w:r>
        <w:t>polyline points="14 2 14 8 20 8"&gt;&lt;/polyline&gt;&lt;line x1="16" y1="13" x2="8" y2="13"&gt;&lt;/line&gt;&lt;line x1="16" y1="17" x2="8" y2="17"&gt;&lt;/line&gt;&lt;polyline points="10 9 9 9 8 9"&gt;&lt;/polyline&gt;&lt;/svg&gt;</w:t>
      </w:r>
      <w:r>
        <w:br/>
        <w:t>&lt;/div&gt;</w:t>
      </w:r>
      <w:r>
        <w:br/>
        <w:t>&lt;h1&gt;Form Pelaporan&lt;/h1&gt;</w:t>
      </w:r>
      <w:r>
        <w:br/>
        <w:t>&lt;p&gt;Silakan lengkapi data laporan warga di bawah ini.&lt;/p&gt;</w:t>
      </w:r>
      <w:r>
        <w:br/>
        <w:t>&lt;/div&gt;</w:t>
      </w:r>
      <w:r>
        <w:br/>
      </w:r>
      <w:r>
        <w:br/>
        <w:t>&lt;form action="tampil" method="post" enctype="multipart/form-data" id="reportForm"&gt;</w:t>
      </w:r>
      <w:r>
        <w:br/>
        <w:t>@csrf</w:t>
      </w:r>
      <w:r>
        <w:br/>
      </w:r>
      <w:r>
        <w:br/>
        <w:t>&lt;div class="form-group floating-group"&gt;</w:t>
      </w:r>
      <w:r>
        <w:br/>
        <w:t>&lt;input type="text" id="nama" name="nama" class="floating-input" placeholder=" " required&gt;</w:t>
      </w:r>
      <w:r>
        <w:br/>
        <w:t>&lt;label for="</w:t>
      </w:r>
      <w:r>
        <w:t>nama" class="floating-label"&gt;Nama Pelapor&lt;/label&gt;</w:t>
      </w:r>
      <w:r>
        <w:br/>
        <w:t>&lt;div class="input-line"&gt;&lt;/div&gt;</w:t>
      </w:r>
      <w:r>
        <w:br/>
        <w:t>&lt;/div&gt;</w:t>
      </w:r>
      <w:r>
        <w:br/>
      </w:r>
      <w:r>
        <w:br/>
        <w:t>&lt;div class="form-group floating-group"&gt;</w:t>
      </w:r>
      <w:r>
        <w:br/>
        <w:t>&lt;input type="text" id="lokasi" name="lokasi" class="floating-input" placeholder=" " required&gt;</w:t>
      </w:r>
      <w:r>
        <w:br/>
        <w:t>&lt;label for="lokasi" class="floating-label"&gt;Lokasi&lt;/label&gt;</w:t>
      </w:r>
      <w:r>
        <w:br/>
        <w:t>&lt;div class="input-line"&gt;&lt;/div&gt;</w:t>
      </w:r>
      <w:r>
        <w:br/>
        <w:t>&lt;/div&gt;</w:t>
      </w:r>
      <w:r>
        <w:br/>
      </w:r>
      <w:r>
        <w:br/>
        <w:t>&lt;div class="form-group floating-group"&gt;</w:t>
      </w:r>
      <w:r>
        <w:br/>
        <w:t>&lt;input type="text" id="keterangan" name="keterangan" class="floating-input" placeholder=" " required&gt;</w:t>
      </w:r>
      <w:r>
        <w:br/>
        <w:t>&lt;label for="keterangan" class="floating-label"&gt;</w:t>
      </w:r>
      <w:r>
        <w:t>Keterangan&lt;/label&gt;</w:t>
      </w:r>
      <w:r>
        <w:br/>
        <w:t>&lt;div class="input-line"&gt;&lt;/div&gt;</w:t>
      </w:r>
      <w:r>
        <w:br/>
        <w:t>&lt;/div&gt;</w:t>
      </w:r>
      <w:r>
        <w:br/>
      </w:r>
      <w:r>
        <w:br/>
        <w:t>&lt;div class="form-group floating-group"&gt;</w:t>
      </w:r>
      <w:r>
        <w:br/>
        <w:t>&lt;input type="text" id="jenis" name="jenis" list="pilihan-lapor" class="floating-input" placeholder=" " required&gt;</w:t>
      </w:r>
      <w:r>
        <w:br/>
        <w:t>&lt;label for="jenis" class="floating-label"&gt;Jenis Laporan (Ketik atau Pilih)&lt;/label&gt;</w:t>
      </w:r>
      <w:r>
        <w:br/>
        <w:t>&lt;datalist id="pilihan-lapor"&gt;</w:t>
      </w:r>
      <w:r>
        <w:br/>
        <w:t>&lt;option value="Laporan"&gt;&lt;/option&gt;</w:t>
      </w:r>
      <w:r>
        <w:br/>
        <w:t>&lt;option value="Aspirasi"&gt;&lt;/option&gt;</w:t>
      </w:r>
      <w:r>
        <w:br/>
        <w:t>&lt;/datalist&gt;</w:t>
      </w:r>
      <w:r>
        <w:br/>
        <w:t>&lt;div class="input-line"&gt;&lt;/div&gt;</w:t>
      </w:r>
      <w:r>
        <w:br/>
        <w:t>&lt;/div&gt;</w:t>
      </w:r>
      <w:r>
        <w:br/>
      </w:r>
      <w:r>
        <w:br/>
        <w:t>&lt;div class="file-input-wrapper"&gt;</w:t>
      </w:r>
      <w:r>
        <w:br/>
        <w:t>&lt;label class="file-input-label"&gt;</w:t>
      </w:r>
      <w:r>
        <w:t>Unggah File / Bukti&lt;/label&gt;</w:t>
      </w:r>
      <w:r>
        <w:br/>
        <w:t>&lt;div class="file-upload-box"&gt;</w:t>
      </w:r>
      <w:r>
        <w:br/>
        <w:t>&lt;input type="file" name="file" required&gt;</w:t>
      </w:r>
      <w:r>
        <w:br/>
        <w:t>&lt;/div&gt;</w:t>
      </w:r>
      <w:r>
        <w:br/>
        <w:t>&lt;/div&gt;</w:t>
      </w:r>
      <w:r>
        <w:br/>
      </w:r>
      <w:r>
        <w:br/>
        <w:t>&lt;button type="submit" class="btn-primary"&gt;</w:t>
      </w:r>
      <w:r>
        <w:br/>
        <w:t>&lt;span&gt;Kirim Laporan&lt;/span&gt;</w:t>
      </w:r>
      <w:r>
        <w:br/>
        <w:t>&lt;svg width="20" height="20" viewBox="0 0 24 24" fill="none" stroke="currentColor" stroke-width="2" stroke-linecap="round" stroke-linejoin="round"&gt;&lt;line x1="22" y1="2" x2="11" y2="13"&gt;&lt;/line&gt;&lt;polygon points="22 2 15 22 11 13 2 9 22 2"&gt;&lt;/polygon&gt;&lt;/svg&gt;</w:t>
      </w:r>
      <w:r>
        <w:br/>
        <w:t>&lt;/button&gt;</w:t>
      </w:r>
      <w:r>
        <w:br/>
        <w:t>&lt;/form&gt;</w:t>
      </w:r>
      <w:r>
        <w:br/>
        <w:t>&lt;/div&gt;</w:t>
      </w:r>
      <w:r>
        <w:br/>
        <w:t>&lt;script src="{{ asset('js/script.js') }}"&gt;&lt;/script&gt;</w:t>
      </w:r>
      <w:r>
        <w:br/>
      </w:r>
      <w:r>
        <w:t>&lt;/body&gt;</w:t>
      </w:r>
      <w:r>
        <w:br/>
        <w:t>&lt;/html&gt;</w:t>
      </w:r>
    </w:p>
    <w:p w14:paraId="2C55FE5E" w14:textId="77777777" w:rsidR="008B6419" w:rsidRDefault="008B6419">
      <w:pPr>
        <w:pStyle w:val="Heading3"/>
      </w:pPr>
      <w:r>
        <w:t>3.3.4. tampil.blade.php (Hasil Laporan Warga)</w:t>
      </w:r>
    </w:p>
    <w:p w14:paraId="7A0C2F8A" w14:textId="77777777" w:rsidR="008B6419" w:rsidRDefault="008B6419">
      <w:pPr>
        <w:pStyle w:val="NormalWeb"/>
      </w:pPr>
      <w:r>
        <w:t xml:space="preserve">View ini menampilkan data laporan yang diproses oleh DesaKita dalam bentuk tabel berisi nomor, jenis laporan, lokasi, keterangan, dan badge status "Diterima". Berikut isi lengkap file </w:t>
      </w:r>
      <w:r>
        <w:rPr>
          <w:b/>
          <w:bCs/>
        </w:rPr>
        <w:t>resources/views/tampil.blade.php</w:t>
      </w:r>
      <w:r>
        <w:t>:</w:t>
      </w:r>
    </w:p>
    <w:p w14:paraId="4088C7B4" w14:textId="77777777" w:rsidR="008B6419" w:rsidRDefault="008B6419">
      <w:pPr>
        <w:pStyle w:val="code"/>
      </w:pPr>
      <w:r>
        <w:t>&lt;!DOCTYPE html&gt;</w:t>
      </w:r>
      <w:r>
        <w:br/>
        <w:t>&lt;html lang="en"&gt;</w:t>
      </w:r>
      <w:r>
        <w:br/>
        <w:t>&lt;head&gt;</w:t>
      </w:r>
      <w:r>
        <w:br/>
        <w:t>&lt;meta charset="UTF-8"&gt;</w:t>
      </w:r>
      <w:r>
        <w:br/>
        <w:t>&lt;meta name="viewport" content="width=device-width, initial-scale=1.0"&gt;</w:t>
      </w:r>
      <w:r>
        <w:br/>
        <w:t>&lt;title&gt;Dashboard Warga&lt;/title&gt;</w:t>
      </w:r>
      <w:r>
        <w:br/>
        <w:t>&lt;link rel="preconnect" href="https://fonts.googleapis.com"&gt;</w:t>
      </w:r>
      <w:r>
        <w:br/>
        <w:t>&lt;</w:t>
      </w:r>
      <w:r>
        <w:t>link rel="preconnect" href="https://fonts.gstatic.com" crossorigin&gt;</w:t>
      </w:r>
      <w:r>
        <w:br/>
        <w:t>&lt;link href="https://fonts.googleapis.com/css2?family=Outfit:wght@300;400;500;600;700&amp;display=swap" rel="stylesheet"&gt;</w:t>
      </w:r>
      <w:r>
        <w:br/>
        <w:t>&lt;link rel="stylesheet" href="{{ asset('css/style.css') }}"&gt;</w:t>
      </w:r>
      <w:r>
        <w:br/>
        <w:t>&lt;/head&gt;</w:t>
      </w:r>
      <w:r>
        <w:br/>
        <w:t>&lt;body&gt;</w:t>
      </w:r>
      <w:r>
        <w:br/>
        <w:t>&lt;div class="background-elements"&gt;</w:t>
      </w:r>
      <w:r>
        <w:br/>
        <w:t>&lt;div class="blob blob-1"&gt;&lt;/div&gt;</w:t>
      </w:r>
      <w:r>
        <w:br/>
        <w:t>&lt;div class="blob blob-2"&gt;&lt;/div&gt;</w:t>
      </w:r>
      <w:r>
        <w:br/>
        <w:t>&lt;/div&gt;</w:t>
      </w:r>
      <w:r>
        <w:br/>
      </w:r>
      <w:r>
        <w:br/>
        <w:t>&lt;div class="container container-large"&gt;</w:t>
      </w:r>
      <w:r>
        <w:br/>
        <w:t>&lt;div class="header"&gt;</w:t>
      </w:r>
      <w:r>
        <w:br/>
        <w:t>&lt;div class="avatar-wrapper"&gt;</w:t>
      </w:r>
      <w:r>
        <w:br/>
        <w:t>&lt;svg width="32" height="32" viewBox="0 0 24 24" fill="</w:t>
      </w:r>
      <w:r>
        <w:t>none" stroke="currentColor" stroke-width="2" stroke-linecap="round" stroke-linejoin="round"&gt;&lt;path d="M20 21v-2a4 4 0 0 0-4-4H8a4 4 0 0 0-4 4v2"&gt;&lt;/path&gt;&lt;circle cx="12" cy="7" r="4"&gt;&lt;/circle&gt;&lt;/svg&gt;</w:t>
      </w:r>
      <w:r>
        <w:br/>
        <w:t>&lt;/div&gt;</w:t>
      </w:r>
      <w:r>
        <w:br/>
        <w:t>&lt;h1&gt;Halo, &lt;span class="highlight"&gt;{{$nama}}&lt;/span&gt;!&lt;/h1&gt;</w:t>
      </w:r>
      <w:r>
        <w:br/>
        <w:t>&lt;p&gt;Berikut adalah status laporan yang Anda kirimkan.&lt;/p&gt;</w:t>
      </w:r>
      <w:r>
        <w:br/>
        <w:t>&lt;/div&gt;</w:t>
      </w:r>
      <w:r>
        <w:br/>
      </w:r>
      <w:r>
        <w:br/>
        <w:t>&lt;div class="card"&gt;</w:t>
      </w:r>
      <w:r>
        <w:br/>
        <w:t>&lt;div class="table-responsive"&gt;</w:t>
      </w:r>
      <w:r>
        <w:br/>
        <w:t>&lt;table&gt;</w:t>
      </w:r>
      <w:r>
        <w:br/>
        <w:t>&lt;thead&gt;</w:t>
      </w:r>
      <w:r>
        <w:br/>
        <w:t>&lt;tr&gt;</w:t>
      </w:r>
      <w:r>
        <w:br/>
        <w:t>&lt;th class="text-center" style="width: 60px;"&gt;No&lt;/th&gt;</w:t>
      </w:r>
      <w:r>
        <w:br/>
        <w:t>&lt;th&gt;Jenis Laporan&lt;/th&gt;</w:t>
      </w:r>
      <w:r>
        <w:br/>
        <w:t>&lt;th&gt;Lokasi&lt;/th&gt;</w:t>
      </w:r>
      <w:r>
        <w:br/>
        <w:t>&lt;th&gt;Keterangan&lt;/th&gt;</w:t>
      </w:r>
      <w:r>
        <w:br/>
        <w:t>&lt;</w:t>
      </w:r>
      <w:r>
        <w:t>th class="text-center"&gt;Status&lt;/th&gt;</w:t>
      </w:r>
      <w:r>
        <w:br/>
        <w:t>&lt;/tr&gt;</w:t>
      </w:r>
      <w:r>
        <w:br/>
        <w:t>&lt;/thead&gt;</w:t>
      </w:r>
      <w:r>
        <w:br/>
        <w:t>&lt;tbody&gt;</w:t>
      </w:r>
      <w:r>
        <w:br/>
        <w:t>&lt;tr&gt;</w:t>
      </w:r>
      <w:r>
        <w:br/>
        <w:t>&lt;td class="text-center font-medium"&gt;1&lt;/td&gt;</w:t>
      </w:r>
      <w:r>
        <w:br/>
        <w:t>&lt;td class="font-medium"&gt;{{$jenis}}&lt;/td&gt;</w:t>
      </w:r>
      <w:r>
        <w:br/>
        <w:t>&lt;td&gt;</w:t>
      </w:r>
      <w:r>
        <w:br/>
        <w:t>&lt;div class="flex-align"&gt;</w:t>
      </w:r>
      <w:r>
        <w:br/>
        <w:t>&lt;svg width="16" height="16" viewBox="0 0 24 24" fill="none" stroke="currentColor" stroke-width="2" stroke-linecap="round" stroke-linejoin="round" class="icon-sm"&gt;&lt;path d="M21 10c0 7-9 13-9 13s-9-6-9-13a9 9 0 0 1 18 0z"&gt;&lt;/path&gt;&lt;circle cx="12" cy="10" r="3"&gt;&lt;/circle&gt;&lt;/svg&gt;</w:t>
      </w:r>
      <w:r>
        <w:br/>
        <w:t>{{$lokasi}}</w:t>
      </w:r>
      <w:r>
        <w:br/>
        <w:t>&lt;/div&gt;</w:t>
      </w:r>
      <w:r>
        <w:br/>
        <w:t>&lt;/td&gt;</w:t>
      </w:r>
      <w:r>
        <w:br/>
        <w:t>&lt;td&gt;{{$keterangan}}&lt;/td&gt;</w:t>
      </w:r>
      <w:r>
        <w:br/>
        <w:t>&lt;td class="</w:t>
      </w:r>
      <w:r>
        <w:t>text-center"&gt;</w:t>
      </w:r>
      <w:r>
        <w:br/>
        <w:t>&lt;span class="badge badge-success"&gt;</w:t>
      </w:r>
      <w:r>
        <w:br/>
        <w:t>&lt;span class="pulse-dot"&gt;&lt;/span&gt;</w:t>
      </w:r>
      <w:r>
        <w:br/>
        <w:t>Diterima</w:t>
      </w:r>
      <w:r>
        <w:br/>
        <w:t>&lt;/span&gt;</w:t>
      </w:r>
      <w:r>
        <w:br/>
        <w:t>&lt;/td&gt;</w:t>
      </w:r>
      <w:r>
        <w:br/>
        <w:t>&lt;/tr&gt;</w:t>
      </w:r>
      <w:r>
        <w:br/>
        <w:t>&lt;/tbody&gt;</w:t>
      </w:r>
      <w:r>
        <w:br/>
        <w:t>&lt;/table&gt;</w:t>
      </w:r>
      <w:r>
        <w:br/>
        <w:t>&lt;/div&gt;</w:t>
      </w:r>
      <w:r>
        <w:br/>
        <w:t>&lt;/div&gt;</w:t>
      </w:r>
      <w:r>
        <w:br/>
      </w:r>
      <w:r>
        <w:br/>
        <w:t>&lt;div class="actions"&gt;</w:t>
      </w:r>
      <w:r>
        <w:br/>
        <w:t>&lt;!-- Asumsi rute kembali ke form adalah / atau /form --&gt;</w:t>
      </w:r>
      <w:r>
        <w:br/>
        <w:t>&lt;a href="javascript:history.back()" class="btn-secondary"&gt;</w:t>
      </w:r>
      <w:r>
        <w:br/>
        <w:t>&lt;svg width="18" height="18" viewBox="0 0 24 24" fill="none" stroke="currentColor" stroke-width="2" stroke-linecap="round" stroke-linejoin="round"&gt;&lt;line x1="19" y1="12" x2="5" y2="12"&gt;&lt;/line&gt;&lt;polyline points="12 19 5 12 12 5"&gt;&lt;</w:t>
      </w:r>
      <w:r>
        <w:t>/polyline&gt;&lt;/svg&gt;</w:t>
      </w:r>
      <w:r>
        <w:br/>
        <w:t>Kembali</w:t>
      </w:r>
      <w:r>
        <w:br/>
        <w:t>&lt;/a&gt;</w:t>
      </w:r>
      <w:r>
        <w:br/>
        <w:t>&lt;/div&gt;</w:t>
      </w:r>
      <w:r>
        <w:br/>
        <w:t>&lt;/div&gt;</w:t>
      </w:r>
      <w:r>
        <w:br/>
        <w:t>&lt;script src="{{ asset('js/script.js') }}"&gt;&lt;/script&gt;</w:t>
      </w:r>
      <w:r>
        <w:br/>
        <w:t>&lt;/body&gt;</w:t>
      </w:r>
      <w:r>
        <w:br/>
        <w:t>&lt;/html&gt;</w:t>
      </w:r>
    </w:p>
    <w:p w14:paraId="5A6226EC" w14:textId="77777777" w:rsidR="008B6419" w:rsidRDefault="008B6419">
      <w:pPr>
        <w:pStyle w:val="Heading3"/>
      </w:pPr>
      <w:r>
        <w:t>3.3.5. Aset Statis - public/css/style.css</w:t>
      </w:r>
    </w:p>
    <w:p w14:paraId="027C001C" w14:textId="77777777" w:rsidR="008B6419" w:rsidRDefault="008B6419">
      <w:pPr>
        <w:pStyle w:val="NormalWeb"/>
      </w:pPr>
      <w:r>
        <w:t xml:space="preserve">Aset statis diletakkan pada folder </w:t>
      </w:r>
      <w:r>
        <w:rPr>
          <w:b/>
          <w:bCs/>
        </w:rPr>
        <w:t>public</w:t>
      </w:r>
      <w:r>
        <w:t xml:space="preserve"> dan diakses melalui helper </w:t>
      </w:r>
      <w:r>
        <w:rPr>
          <w:b/>
          <w:bCs/>
        </w:rPr>
        <w:t>asset()</w:t>
      </w:r>
      <w:r>
        <w:t xml:space="preserve">. Berikut isi lengkap file </w:t>
      </w:r>
      <w:r>
        <w:rPr>
          <w:b/>
          <w:bCs/>
        </w:rPr>
        <w:t>public/css/style.css</w:t>
      </w:r>
      <w:r>
        <w:t>:</w:t>
      </w:r>
    </w:p>
    <w:p w14:paraId="6A1CD383" w14:textId="77777777" w:rsidR="008B6419" w:rsidRDefault="008B6419">
      <w:pPr>
        <w:pStyle w:val="code"/>
      </w:pPr>
      <w:r>
        <w:t>:root {</w:t>
      </w:r>
      <w:r>
        <w:br/>
        <w:t>--primary: #6366f1;</w:t>
      </w:r>
      <w:r>
        <w:br/>
        <w:t>--primary-hover: #4f46e5;</w:t>
      </w:r>
      <w:r>
        <w:br/>
        <w:t>--primary-light: #e0e7ff;</w:t>
      </w:r>
      <w:r>
        <w:br/>
        <w:t>--secondary: #0f172a;</w:t>
      </w:r>
      <w:r>
        <w:br/>
        <w:t>--bg-color: #f8fafc;</w:t>
      </w:r>
      <w:r>
        <w:br/>
        <w:t>--surface: rgba(255, 255, 255, 0.7);</w:t>
      </w:r>
      <w:r>
        <w:br/>
        <w:t>--surface-border: rgba(255, 255, 255, 0.5);</w:t>
      </w:r>
      <w:r>
        <w:br/>
        <w:t>--text-main: #1e293b;</w:t>
      </w:r>
      <w:r>
        <w:br/>
      </w:r>
      <w:r>
        <w:t>--text-muted: #64748b;</w:t>
      </w:r>
      <w:r>
        <w:br/>
        <w:t>--success: #10b981;</w:t>
      </w:r>
      <w:r>
        <w:br/>
        <w:t>--success-bg: #d1fae5;</w:t>
      </w:r>
      <w:r>
        <w:br/>
        <w:t>--success-text: #065f46;</w:t>
      </w:r>
      <w:r>
        <w:br/>
      </w:r>
      <w:r>
        <w:br/>
        <w:t>--shadow-sm: 0 4px 6px -1px rgba(0, 0, 0, 0.05), 0 2px 4px -1px rgba(0, 0, 0, 0.03);</w:t>
      </w:r>
      <w:r>
        <w:br/>
        <w:t>--shadow-md: 0 10px 15px -3px rgba(0, 0, 0, 0.05), 0 4px 6px -2px rgba(0, 0, 0, 0.025);</w:t>
      </w:r>
      <w:r>
        <w:br/>
        <w:t>--shadow-lg: 0 20px 25px -5px rgba(0, 0, 0, 0.05), 0 10px 10px -5px rgba(0, 0, 0, 0.02);</w:t>
      </w:r>
      <w:r>
        <w:br/>
        <w:t>}</w:t>
      </w:r>
      <w:r>
        <w:br/>
      </w:r>
      <w:r>
        <w:br/>
        <w:t>* {</w:t>
      </w:r>
      <w:r>
        <w:br/>
        <w:t>margin: 0;</w:t>
      </w:r>
      <w:r>
        <w:br/>
        <w:t>padding: 0;</w:t>
      </w:r>
      <w:r>
        <w:br/>
        <w:t>box-sizing: border-box;</w:t>
      </w:r>
      <w:r>
        <w:br/>
        <w:t>}</w:t>
      </w:r>
      <w:r>
        <w:br/>
      </w:r>
      <w:r>
        <w:br/>
        <w:t>body {</w:t>
      </w:r>
      <w:r>
        <w:br/>
        <w:t>font-family: 'Outfit', sans-serif;</w:t>
      </w:r>
      <w:r>
        <w:br/>
        <w:t>background-color: var(--bg-color);</w:t>
      </w:r>
      <w:r>
        <w:br/>
        <w:t>color: var(--text-main);</w:t>
      </w:r>
      <w:r>
        <w:br/>
        <w:t>min-height: 100vh;</w:t>
      </w:r>
      <w:r>
        <w:br/>
        <w:t>display: flex;</w:t>
      </w:r>
      <w:r>
        <w:br/>
        <w:t>justify-content: center;</w:t>
      </w:r>
      <w:r>
        <w:br/>
        <w:t>align-items: center;</w:t>
      </w:r>
      <w:r>
        <w:br/>
        <w:t>padding: 2rem;</w:t>
      </w:r>
      <w:r>
        <w:br/>
        <w:t>position: relative;</w:t>
      </w:r>
      <w:r>
        <w:br/>
        <w:t>overflow-x: hidden;</w:t>
      </w:r>
      <w:r>
        <w:br/>
        <w:t>}</w:t>
      </w:r>
      <w:r>
        <w:br/>
      </w:r>
      <w:r>
        <w:br/>
        <w:t>/* Background Animated Blobs */</w:t>
      </w:r>
      <w:r>
        <w:br/>
        <w:t>.background-elements {</w:t>
      </w:r>
      <w:r>
        <w:br/>
        <w:t>position: fixed;</w:t>
      </w:r>
      <w:r>
        <w:br/>
        <w:t>top: 0;</w:t>
      </w:r>
      <w:r>
        <w:br/>
        <w:t>left: 0;</w:t>
      </w:r>
      <w:r>
        <w:br/>
        <w:t>width: 100vw;</w:t>
      </w:r>
      <w:r>
        <w:br/>
        <w:t>height: 100vh;</w:t>
      </w:r>
      <w:r>
        <w:br/>
        <w:t>z-index: -1;</w:t>
      </w:r>
      <w:r>
        <w:br/>
        <w:t>overflow: hidden;</w:t>
      </w:r>
      <w:r>
        <w:br/>
        <w:t>}</w:t>
      </w:r>
      <w:r>
        <w:br/>
      </w:r>
      <w:r>
        <w:br/>
        <w:t>.blob {</w:t>
      </w:r>
      <w:r>
        <w:br/>
        <w:t>position: absolute;</w:t>
      </w:r>
      <w:r>
        <w:br/>
        <w:t>filter: blur(80px);</w:t>
      </w:r>
      <w:r>
        <w:br/>
        <w:t>opacity: 0.6;</w:t>
      </w:r>
      <w:r>
        <w:br/>
        <w:t>z-index: -1;</w:t>
      </w:r>
      <w:r>
        <w:br/>
        <w:t>border-radius: 50%;</w:t>
      </w:r>
      <w:r>
        <w:br/>
        <w:t>animation: float 20s infinite alternate ease-in-out;</w:t>
      </w:r>
      <w:r>
        <w:br/>
        <w:t>}</w:t>
      </w:r>
      <w:r>
        <w:br/>
      </w:r>
      <w:r>
        <w:br/>
        <w:t>.blob-1 {</w:t>
      </w:r>
      <w:r>
        <w:br/>
        <w:t>width: 500px;</w:t>
      </w:r>
      <w:r>
        <w:br/>
        <w:t>height: 500px;</w:t>
      </w:r>
      <w:r>
        <w:br/>
      </w:r>
      <w:r>
        <w:t>background: linear-gradient(135deg, #c7d2fe, #e0e7ff);</w:t>
      </w:r>
      <w:r>
        <w:br/>
        <w:t>top: -100px;</w:t>
      </w:r>
      <w:r>
        <w:br/>
        <w:t>left: -100px;</w:t>
      </w:r>
      <w:r>
        <w:br/>
        <w:t>}</w:t>
      </w:r>
      <w:r>
        <w:br/>
      </w:r>
      <w:r>
        <w:br/>
        <w:t>.blob-2 {</w:t>
      </w:r>
      <w:r>
        <w:br/>
        <w:t>width: 400px;</w:t>
      </w:r>
      <w:r>
        <w:br/>
        <w:t>height: 400px;</w:t>
      </w:r>
      <w:r>
        <w:br/>
        <w:t>background: linear-gradient(135deg, #fbcfe8, #fce7f3);</w:t>
      </w:r>
      <w:r>
        <w:br/>
        <w:t>bottom: -100px;</w:t>
      </w:r>
      <w:r>
        <w:br/>
        <w:t>right: -100px;</w:t>
      </w:r>
      <w:r>
        <w:br/>
        <w:t>animation-delay: -5s;</w:t>
      </w:r>
      <w:r>
        <w:br/>
        <w:t>}</w:t>
      </w:r>
      <w:r>
        <w:br/>
      </w:r>
      <w:r>
        <w:br/>
        <w:t>@keyframes float {</w:t>
      </w:r>
      <w:r>
        <w:br/>
        <w:t>0% { transform: translate(0, 0) scale(1); }</w:t>
      </w:r>
      <w:r>
        <w:br/>
        <w:t>33% { transform: translate(30px, -50px) scale(1.1); }</w:t>
      </w:r>
      <w:r>
        <w:br/>
        <w:t>66% { transform: translate(-20px, 20px) scale(0.9); }</w:t>
      </w:r>
      <w:r>
        <w:br/>
        <w:t>100% { transform: translate(0, 0) scale(1); }</w:t>
      </w:r>
      <w:r>
        <w:br/>
        <w:t>}</w:t>
      </w:r>
      <w:r>
        <w:br/>
      </w:r>
      <w:r>
        <w:br/>
        <w:t>/* Container Glassmorphism */</w:t>
      </w:r>
      <w:r>
        <w:br/>
        <w:t>.container {</w:t>
      </w:r>
      <w:r>
        <w:br/>
      </w:r>
      <w:r>
        <w:t>background: var(--surface);</w:t>
      </w:r>
      <w:r>
        <w:br/>
        <w:t>backdrop-filter: blur(16px);</w:t>
      </w:r>
      <w:r>
        <w:br/>
        <w:t>-webkit-backdrop-filter: blur(16px);</w:t>
      </w:r>
      <w:r>
        <w:br/>
        <w:t>border: 1px solid var(--surface-border);</w:t>
      </w:r>
      <w:r>
        <w:br/>
        <w:t>border-radius: 24px;</w:t>
      </w:r>
      <w:r>
        <w:br/>
        <w:t>padding: 3rem;</w:t>
      </w:r>
      <w:r>
        <w:br/>
        <w:t>box-shadow: var(--shadow-lg);</w:t>
      </w:r>
      <w:r>
        <w:br/>
        <w:t>width: 100%;</w:t>
      </w:r>
      <w:r>
        <w:br/>
        <w:t>max-width: 500px;</w:t>
      </w:r>
      <w:r>
        <w:br/>
        <w:t>animation: slideUp 0.6s cubic-bezier(0.16, 1, 0.3, 1);</w:t>
      </w:r>
      <w:r>
        <w:br/>
        <w:t>position: relative;</w:t>
      </w:r>
      <w:r>
        <w:br/>
        <w:t>z-index: 10;</w:t>
      </w:r>
      <w:r>
        <w:br/>
        <w:t>}</w:t>
      </w:r>
      <w:r>
        <w:br/>
      </w:r>
      <w:r>
        <w:br/>
        <w:t>.container-large {</w:t>
      </w:r>
      <w:r>
        <w:br/>
        <w:t>max-width: 900px;</w:t>
      </w:r>
      <w:r>
        <w:br/>
        <w:t>}</w:t>
      </w:r>
      <w:r>
        <w:br/>
      </w:r>
      <w:r>
        <w:br/>
        <w:t>@keyframes slideUp {</w:t>
      </w:r>
      <w:r>
        <w:br/>
        <w:t>from { opacity: 0; transform: translateY(30px); }</w:t>
      </w:r>
      <w:r>
        <w:br/>
        <w:t>to { opacity: 1; transform: translateY(0); }</w:t>
      </w:r>
      <w:r>
        <w:br/>
        <w:t>}</w:t>
      </w:r>
      <w:r>
        <w:br/>
      </w:r>
      <w:r>
        <w:br/>
        <w:t>/* Header */</w:t>
      </w:r>
      <w:r>
        <w:br/>
        <w:t>.header {</w:t>
      </w:r>
      <w:r>
        <w:br/>
      </w:r>
      <w:r>
        <w:t>text-align: center;</w:t>
      </w:r>
      <w:r>
        <w:br/>
        <w:t>margin-bottom: 2.5rem;</w:t>
      </w:r>
      <w:r>
        <w:br/>
        <w:t>}</w:t>
      </w:r>
      <w:r>
        <w:br/>
      </w:r>
      <w:r>
        <w:br/>
        <w:t>.icon-wrapper, .avatar-wrapper {</w:t>
      </w:r>
      <w:r>
        <w:br/>
        <w:t>width: 64px;</w:t>
      </w:r>
      <w:r>
        <w:br/>
        <w:t>height: 64px;</w:t>
      </w:r>
      <w:r>
        <w:br/>
        <w:t>background: linear-gradient(135deg, var(--primary), #818cf8);</w:t>
      </w:r>
      <w:r>
        <w:br/>
        <w:t>color: white;</w:t>
      </w:r>
      <w:r>
        <w:br/>
        <w:t>border-radius: 20px;</w:t>
      </w:r>
      <w:r>
        <w:br/>
        <w:t>display: flex;</w:t>
      </w:r>
      <w:r>
        <w:br/>
        <w:t>justify-content: center;</w:t>
      </w:r>
      <w:r>
        <w:br/>
        <w:t>align-items: center;</w:t>
      </w:r>
      <w:r>
        <w:br/>
        <w:t>margin: 0 auto 1.5rem;</w:t>
      </w:r>
      <w:r>
        <w:br/>
        <w:t>box-shadow: 0 10px 15px -3px rgba(99, 102, 241, 0.3);</w:t>
      </w:r>
      <w:r>
        <w:br/>
        <w:t>transform: rotate(-5deg);</w:t>
      </w:r>
      <w:r>
        <w:br/>
        <w:t>transition: transform 0.3s ease;</w:t>
      </w:r>
      <w:r>
        <w:br/>
        <w:t>}</w:t>
      </w:r>
      <w:r>
        <w:br/>
      </w:r>
      <w:r>
        <w:br/>
        <w:t>.container:hover .icon-wrapper, .container:hover .avatar-wrapper {</w:t>
      </w:r>
      <w:r>
        <w:br/>
        <w:t>transform: rotate(0deg) scale(1.05);</w:t>
      </w:r>
      <w:r>
        <w:br/>
        <w:t>}</w:t>
      </w:r>
      <w:r>
        <w:br/>
      </w:r>
      <w:r>
        <w:br/>
      </w:r>
      <w:r>
        <w:t>.header h1 {</w:t>
      </w:r>
      <w:r>
        <w:br/>
        <w:t>font-size: 2rem;</w:t>
      </w:r>
      <w:r>
        <w:br/>
        <w:t>font-weight: 700;</w:t>
      </w:r>
      <w:r>
        <w:br/>
        <w:t>margin-bottom: 0.5rem;</w:t>
      </w:r>
      <w:r>
        <w:br/>
        <w:t>color: var(--secondary);</w:t>
      </w:r>
      <w:r>
        <w:br/>
        <w:t>letter-spacing: -0.03em;</w:t>
      </w:r>
      <w:r>
        <w:br/>
        <w:t>}</w:t>
      </w:r>
      <w:r>
        <w:br/>
      </w:r>
      <w:r>
        <w:br/>
        <w:t>.header p {</w:t>
      </w:r>
      <w:r>
        <w:br/>
        <w:t>color: var(--text-muted);</w:t>
      </w:r>
      <w:r>
        <w:br/>
        <w:t>font-size: 1.05rem;</w:t>
      </w:r>
      <w:r>
        <w:br/>
        <w:t>}</w:t>
      </w:r>
      <w:r>
        <w:br/>
      </w:r>
      <w:r>
        <w:br/>
        <w:t>.highlight {</w:t>
      </w:r>
      <w:r>
        <w:br/>
        <w:t>background: linear-gradient(135deg, var(--primary), #ec4899);</w:t>
      </w:r>
      <w:r>
        <w:br/>
        <w:t>-webkit-background-clip: text;</w:t>
      </w:r>
      <w:r>
        <w:br/>
        <w:t>-webkit-text-fill-color: transparent;</w:t>
      </w:r>
      <w:r>
        <w:br/>
        <w:t>}</w:t>
      </w:r>
      <w:r>
        <w:br/>
      </w:r>
      <w:r>
        <w:br/>
        <w:t>/* Floating Form Groups */</w:t>
      </w:r>
      <w:r>
        <w:br/>
        <w:t>.form-group {</w:t>
      </w:r>
      <w:r>
        <w:br/>
        <w:t>margin-bottom: 1.75rem;</w:t>
      </w:r>
      <w:r>
        <w:br/>
        <w:t>position: relative;</w:t>
      </w:r>
      <w:r>
        <w:br/>
        <w:t>}</w:t>
      </w:r>
      <w:r>
        <w:br/>
      </w:r>
      <w:r>
        <w:br/>
        <w:t>.floating-group {</w:t>
      </w:r>
      <w:r>
        <w:br/>
        <w:t>position: relative;</w:t>
      </w:r>
      <w:r>
        <w:br/>
        <w:t>}</w:t>
      </w:r>
      <w:r>
        <w:br/>
      </w:r>
      <w:r>
        <w:br/>
        <w:t>.floating-input {</w:t>
      </w:r>
      <w:r>
        <w:br/>
        <w:t>width: 100%;</w:t>
      </w:r>
      <w:r>
        <w:br/>
      </w:r>
      <w:r>
        <w:t>padding: 1.25rem 1rem 0.75rem;</w:t>
      </w:r>
      <w:r>
        <w:br/>
        <w:t>border: 1px solid #cbd5e1;</w:t>
      </w:r>
      <w:r>
        <w:br/>
        <w:t>border-radius: 12px;</w:t>
      </w:r>
      <w:r>
        <w:br/>
        <w:t>background: rgba(255, 255, 255, 0.9);</w:t>
      </w:r>
      <w:r>
        <w:br/>
        <w:t>font-size: 1rem;</w:t>
      </w:r>
      <w:r>
        <w:br/>
        <w:t>font-family: inherit;</w:t>
      </w:r>
      <w:r>
        <w:br/>
        <w:t>color: var(--text-main);</w:t>
      </w:r>
      <w:r>
        <w:br/>
        <w:t>transition: all 0.3s ease;</w:t>
      </w:r>
      <w:r>
        <w:br/>
        <w:t>outline: none;</w:t>
      </w:r>
      <w:r>
        <w:br/>
        <w:t>}</w:t>
      </w:r>
      <w:r>
        <w:br/>
      </w:r>
      <w:r>
        <w:br/>
        <w:t>.floating-label {</w:t>
      </w:r>
      <w:r>
        <w:br/>
        <w:t>position: absolute;</w:t>
      </w:r>
      <w:r>
        <w:br/>
        <w:t>left: 1rem;</w:t>
      </w:r>
      <w:r>
        <w:br/>
        <w:t>top: 50%;</w:t>
      </w:r>
      <w:r>
        <w:br/>
        <w:t>transform: translateY(-50%);</w:t>
      </w:r>
      <w:r>
        <w:br/>
        <w:t>font-size: 1rem;</w:t>
      </w:r>
      <w:r>
        <w:br/>
        <w:t>color: var(--text-muted);</w:t>
      </w:r>
      <w:r>
        <w:br/>
        <w:t>transition: all 0.2s ease-out;</w:t>
      </w:r>
      <w:r>
        <w:br/>
        <w:t>pointer-events: none;</w:t>
      </w:r>
      <w:r>
        <w:br/>
        <w:t>}</w:t>
      </w:r>
      <w:r>
        <w:br/>
      </w:r>
      <w:r>
        <w:br/>
        <w:t>.floating-input:focus,</w:t>
      </w:r>
      <w:r>
        <w:br/>
        <w:t>.floating-input:not(:placeholder-shown) {</w:t>
      </w:r>
      <w:r>
        <w:br/>
        <w:t>border-color: var(--primary);</w:t>
      </w:r>
      <w:r>
        <w:br/>
      </w:r>
      <w:r>
        <w:t>background: white;</w:t>
      </w:r>
      <w:r>
        <w:br/>
        <w:t>box-shadow: 0 0 0 4px rgba(99, 102, 241, 0.1);</w:t>
      </w:r>
      <w:r>
        <w:br/>
        <w:t>}</w:t>
      </w:r>
      <w:r>
        <w:br/>
      </w:r>
      <w:r>
        <w:br/>
        <w:t>.floating-input:focus ~ .floating-label,</w:t>
      </w:r>
      <w:r>
        <w:br/>
        <w:t>.floating-input:not(:placeholder-shown) ~ .floating-label {</w:t>
      </w:r>
      <w:r>
        <w:br/>
        <w:t>top: 0.6rem;</w:t>
      </w:r>
      <w:r>
        <w:br/>
        <w:t>font-size: 0.75rem;</w:t>
      </w:r>
      <w:r>
        <w:br/>
        <w:t>color: var(--primary);</w:t>
      </w:r>
      <w:r>
        <w:br/>
        <w:t>font-weight: 600;</w:t>
      </w:r>
      <w:r>
        <w:br/>
        <w:t>}</w:t>
      </w:r>
      <w:r>
        <w:br/>
      </w:r>
      <w:r>
        <w:br/>
        <w:t>.input-line {</w:t>
      </w:r>
      <w:r>
        <w:br/>
        <w:t>position: absolute;</w:t>
      </w:r>
      <w:r>
        <w:br/>
        <w:t>bottom: 0;</w:t>
      </w:r>
      <w:r>
        <w:br/>
        <w:t>left: 0;</w:t>
      </w:r>
      <w:r>
        <w:br/>
        <w:t>width: 0;</w:t>
      </w:r>
      <w:r>
        <w:br/>
        <w:t>height: 2px;</w:t>
      </w:r>
      <w:r>
        <w:br/>
        <w:t>background: var(--primary);</w:t>
      </w:r>
      <w:r>
        <w:br/>
        <w:t>transition: width 0.3s ease;</w:t>
      </w:r>
      <w:r>
        <w:br/>
        <w:t>border-radius: 0 0 12px 12px;</w:t>
      </w:r>
      <w:r>
        <w:br/>
        <w:t>}</w:t>
      </w:r>
      <w:r>
        <w:br/>
      </w:r>
      <w:r>
        <w:br/>
        <w:t>.floating-input:focus ~ .input-line {</w:t>
      </w:r>
      <w:r>
        <w:br/>
        <w:t>width: 100%;</w:t>
      </w:r>
      <w:r>
        <w:br/>
        <w:t>}</w:t>
      </w:r>
      <w:r>
        <w:br/>
      </w:r>
      <w:r>
        <w:br/>
        <w:t>/* Buttons */</w:t>
      </w:r>
      <w:r>
        <w:br/>
        <w:t>.btn-primary {</w:t>
      </w:r>
      <w:r>
        <w:br/>
        <w:t>width: 100%;</w:t>
      </w:r>
      <w:r>
        <w:br/>
      </w:r>
      <w:r>
        <w:t>padding: 1rem 1.5rem;</w:t>
      </w:r>
      <w:r>
        <w:br/>
        <w:t>background: var(--primary);</w:t>
      </w:r>
      <w:r>
        <w:br/>
        <w:t>color: white;</w:t>
      </w:r>
      <w:r>
        <w:br/>
        <w:t>border: none;</w:t>
      </w:r>
      <w:r>
        <w:br/>
        <w:t>border-radius: 12px;</w:t>
      </w:r>
      <w:r>
        <w:br/>
        <w:t>font-size: 1.1rem;</w:t>
      </w:r>
      <w:r>
        <w:br/>
        <w:t>font-weight: 600;</w:t>
      </w:r>
      <w:r>
        <w:br/>
        <w:t>font-family: inherit;</w:t>
      </w:r>
      <w:r>
        <w:br/>
        <w:t>cursor: pointer;</w:t>
      </w:r>
      <w:r>
        <w:br/>
        <w:t>transition: all 0.3s cubic-bezier(0.16, 1, 0.3, 1);</w:t>
      </w:r>
      <w:r>
        <w:br/>
        <w:t>display: flex;</w:t>
      </w:r>
      <w:r>
        <w:br/>
        <w:t>justify-content: center;</w:t>
      </w:r>
      <w:r>
        <w:br/>
        <w:t>align-items: center;</w:t>
      </w:r>
      <w:r>
        <w:br/>
        <w:t>gap: 0.75rem;</w:t>
      </w:r>
      <w:r>
        <w:br/>
        <w:t>box-shadow: 0 4px 6px -1px rgba(99, 102, 241, 0.2), 0 2px 4px -1px rgba(99, 102, 241, 0.1);</w:t>
      </w:r>
      <w:r>
        <w:br/>
        <w:t>margin-top: 2rem;</w:t>
      </w:r>
      <w:r>
        <w:br/>
        <w:t>}</w:t>
      </w:r>
      <w:r>
        <w:br/>
      </w:r>
      <w:r>
        <w:br/>
        <w:t>.btn-primary:hover {</w:t>
      </w:r>
      <w:r>
        <w:br/>
        <w:t>background: var(--primary-hover);</w:t>
      </w:r>
      <w:r>
        <w:br/>
        <w:t>transform: translateY(-2px);</w:t>
      </w:r>
      <w:r>
        <w:br/>
      </w:r>
      <w:r>
        <w:t>box-shadow: 0 10px 15px -3px rgba(99, 102, 241, 0.3), 0 4px 6px -2px rgba(99, 102, 241, 0.15);</w:t>
      </w:r>
      <w:r>
        <w:br/>
        <w:t>}</w:t>
      </w:r>
      <w:r>
        <w:br/>
      </w:r>
      <w:r>
        <w:br/>
        <w:t>.btn-primary:active {</w:t>
      </w:r>
      <w:r>
        <w:br/>
        <w:t>transform: translateY(0);</w:t>
      </w:r>
      <w:r>
        <w:br/>
        <w:t>}</w:t>
      </w:r>
      <w:r>
        <w:br/>
      </w:r>
      <w:r>
        <w:br/>
        <w:t>.btn-secondary {</w:t>
      </w:r>
      <w:r>
        <w:br/>
        <w:t>display: inline-flex;</w:t>
      </w:r>
      <w:r>
        <w:br/>
        <w:t>align-items: center;</w:t>
      </w:r>
      <w:r>
        <w:br/>
        <w:t>gap: 0.5rem;</w:t>
      </w:r>
      <w:r>
        <w:br/>
        <w:t>padding: 0.75rem 1.5rem;</w:t>
      </w:r>
      <w:r>
        <w:br/>
        <w:t>background: white;</w:t>
      </w:r>
      <w:r>
        <w:br/>
        <w:t>color: var(--text-main);</w:t>
      </w:r>
      <w:r>
        <w:br/>
        <w:t>border: 1px solid #e2e8f0;</w:t>
      </w:r>
      <w:r>
        <w:br/>
        <w:t>border-radius: 10px;</w:t>
      </w:r>
      <w:r>
        <w:br/>
        <w:t>font-weight: 500;</w:t>
      </w:r>
      <w:r>
        <w:br/>
        <w:t>text-decoration: none;</w:t>
      </w:r>
      <w:r>
        <w:br/>
        <w:t>transition: all 0.2s ease;</w:t>
      </w:r>
      <w:r>
        <w:br/>
        <w:t>box-shadow: var(--shadow-sm);</w:t>
      </w:r>
      <w:r>
        <w:br/>
        <w:t>}</w:t>
      </w:r>
      <w:r>
        <w:br/>
      </w:r>
      <w:r>
        <w:br/>
        <w:t>.btn-secondary:hover {</w:t>
      </w:r>
      <w:r>
        <w:br/>
        <w:t>background: #f8fafc;</w:t>
      </w:r>
      <w:r>
        <w:br/>
        <w:t>border-color: #cbd5e1;</w:t>
      </w:r>
      <w:r>
        <w:br/>
      </w:r>
      <w:r>
        <w:t>transform: translateY(-1px);</w:t>
      </w:r>
      <w:r>
        <w:br/>
        <w:t>}</w:t>
      </w:r>
      <w:r>
        <w:br/>
      </w:r>
      <w:r>
        <w:br/>
        <w:t>/* Loading State */</w:t>
      </w:r>
      <w:r>
        <w:br/>
        <w:t>.loading-spinner {</w:t>
      </w:r>
      <w:r>
        <w:br/>
        <w:t>display: inline-block;</w:t>
      </w:r>
      <w:r>
        <w:br/>
        <w:t>width: 20px;</w:t>
      </w:r>
      <w:r>
        <w:br/>
        <w:t>height: 20px;</w:t>
      </w:r>
      <w:r>
        <w:br/>
        <w:t>border: 3px solid rgba(255,255,255,0.3);</w:t>
      </w:r>
      <w:r>
        <w:br/>
        <w:t>border-radius: 50%;</w:t>
      </w:r>
      <w:r>
        <w:br/>
        <w:t>border-top-color: white;</w:t>
      </w:r>
      <w:r>
        <w:br/>
        <w:t>animation: spin 1s cubic-bezier(0.55, 0.15, 0.45, 0.85) infinite;</w:t>
      </w:r>
      <w:r>
        <w:br/>
        <w:t>}</w:t>
      </w:r>
      <w:r>
        <w:br/>
      </w:r>
      <w:r>
        <w:br/>
        <w:t>@keyframes spin {</w:t>
      </w:r>
      <w:r>
        <w:br/>
        <w:t>to { transform: rotate(360deg); }</w:t>
      </w:r>
      <w:r>
        <w:br/>
        <w:t>}</w:t>
      </w:r>
      <w:r>
        <w:br/>
      </w:r>
      <w:r>
        <w:br/>
        <w:t>/* Tables */</w:t>
      </w:r>
      <w:r>
        <w:br/>
        <w:t>.card {</w:t>
      </w:r>
      <w:r>
        <w:br/>
        <w:t>background: white;</w:t>
      </w:r>
      <w:r>
        <w:br/>
        <w:t>border-radius: 16px;</w:t>
      </w:r>
      <w:r>
        <w:br/>
        <w:t>padding: 1rem;</w:t>
      </w:r>
      <w:r>
        <w:br/>
        <w:t>box-shadow: var(--shadow-md);</w:t>
      </w:r>
      <w:r>
        <w:br/>
        <w:t>margin-bottom: 2rem;</w:t>
      </w:r>
      <w:r>
        <w:br/>
        <w:t>animation: fadeScale 0.5s ease-out 0.2s both;</w:t>
      </w:r>
      <w:r>
        <w:br/>
        <w:t>}</w:t>
      </w:r>
      <w:r>
        <w:br/>
      </w:r>
      <w:r>
        <w:br/>
      </w:r>
      <w:r>
        <w:t>@keyframes fadeScale {</w:t>
      </w:r>
      <w:r>
        <w:br/>
        <w:t>from { opacity: 0; transform: scale(0.95); }</w:t>
      </w:r>
      <w:r>
        <w:br/>
        <w:t>to { opacity: 1; transform: scale(1); }</w:t>
      </w:r>
      <w:r>
        <w:br/>
        <w:t>}</w:t>
      </w:r>
      <w:r>
        <w:br/>
      </w:r>
      <w:r>
        <w:br/>
        <w:t>.table-responsive {</w:t>
      </w:r>
      <w:r>
        <w:br/>
        <w:t>overflow-x: auto;</w:t>
      </w:r>
      <w:r>
        <w:br/>
        <w:t>border-radius: 12px;</w:t>
      </w:r>
      <w:r>
        <w:br/>
        <w:t>}</w:t>
      </w:r>
      <w:r>
        <w:br/>
      </w:r>
      <w:r>
        <w:br/>
        <w:t>table {</w:t>
      </w:r>
      <w:r>
        <w:br/>
        <w:t>width: 100%;</w:t>
      </w:r>
      <w:r>
        <w:br/>
        <w:t>border-collapse: separate;</w:t>
      </w:r>
      <w:r>
        <w:br/>
        <w:t>border-spacing: 0;</w:t>
      </w:r>
      <w:r>
        <w:br/>
        <w:t>}</w:t>
      </w:r>
      <w:r>
        <w:br/>
      </w:r>
      <w:r>
        <w:br/>
        <w:t>th, td {</w:t>
      </w:r>
      <w:r>
        <w:br/>
        <w:t>padding: 1.25rem 1rem;</w:t>
      </w:r>
      <w:r>
        <w:br/>
        <w:t>text-align: left;</w:t>
      </w:r>
      <w:r>
        <w:br/>
        <w:t>}</w:t>
      </w:r>
      <w:r>
        <w:br/>
      </w:r>
      <w:r>
        <w:br/>
        <w:t>th {</w:t>
      </w:r>
      <w:r>
        <w:br/>
        <w:t>background: var(--bg-color);</w:t>
      </w:r>
      <w:r>
        <w:br/>
        <w:t>color: var(--text-muted);</w:t>
      </w:r>
      <w:r>
        <w:br/>
        <w:t>font-weight: 600;</w:t>
      </w:r>
      <w:r>
        <w:br/>
        <w:t>font-size: 0.875rem;</w:t>
      </w:r>
      <w:r>
        <w:br/>
        <w:t>text-transform: uppercase;</w:t>
      </w:r>
      <w:r>
        <w:br/>
        <w:t>letter-spacing: 0.05em;</w:t>
      </w:r>
      <w:r>
        <w:br/>
        <w:t>border-bottom: 1px solid #e2e8f0;</w:t>
      </w:r>
      <w:r>
        <w:br/>
        <w:t>}</w:t>
      </w:r>
      <w:r>
        <w:br/>
      </w:r>
      <w:r>
        <w:br/>
        <w:t>td {</w:t>
      </w:r>
      <w:r>
        <w:br/>
      </w:r>
      <w:r>
        <w:t>border-bottom: 1px solid #f1f5f9;</w:t>
      </w:r>
      <w:r>
        <w:br/>
        <w:t>color: var(--text-main);</w:t>
      </w:r>
      <w:r>
        <w:br/>
        <w:t>font-size: 1rem;</w:t>
      </w:r>
      <w:r>
        <w:br/>
        <w:t>}</w:t>
      </w:r>
      <w:r>
        <w:br/>
      </w:r>
      <w:r>
        <w:br/>
        <w:t>.font-medium {</w:t>
      </w:r>
      <w:r>
        <w:br/>
        <w:t>font-weight: 500;</w:t>
      </w:r>
      <w:r>
        <w:br/>
        <w:t>color: var(--secondary);</w:t>
      </w:r>
      <w:r>
        <w:br/>
        <w:t>}</w:t>
      </w:r>
      <w:r>
        <w:br/>
      </w:r>
      <w:r>
        <w:br/>
        <w:t>tbody tr {</w:t>
      </w:r>
      <w:r>
        <w:br/>
        <w:t>transition: background-color 0.2s ease;</w:t>
      </w:r>
      <w:r>
        <w:br/>
        <w:t>}</w:t>
      </w:r>
      <w:r>
        <w:br/>
      </w:r>
      <w:r>
        <w:br/>
        <w:t>tbody tr:hover {</w:t>
      </w:r>
      <w:r>
        <w:br/>
        <w:t>background: #f8fafc;</w:t>
      </w:r>
      <w:r>
        <w:br/>
        <w:t>}</w:t>
      </w:r>
      <w:r>
        <w:br/>
      </w:r>
      <w:r>
        <w:br/>
        <w:t>tbody tr:last-child td {</w:t>
      </w:r>
      <w:r>
        <w:br/>
        <w:t>border-bottom: none;</w:t>
      </w:r>
      <w:r>
        <w:br/>
        <w:t>}</w:t>
      </w:r>
      <w:r>
        <w:br/>
      </w:r>
      <w:r>
        <w:br/>
        <w:t>.flex-align {</w:t>
      </w:r>
      <w:r>
        <w:br/>
        <w:t>display: flex;</w:t>
      </w:r>
      <w:r>
        <w:br/>
        <w:t>align-items: center;</w:t>
      </w:r>
      <w:r>
        <w:br/>
        <w:t>gap: 0.5rem;</w:t>
      </w:r>
      <w:r>
        <w:br/>
        <w:t>}</w:t>
      </w:r>
      <w:r>
        <w:br/>
      </w:r>
      <w:r>
        <w:br/>
        <w:t>.icon-sm {</w:t>
      </w:r>
      <w:r>
        <w:br/>
        <w:t>color: var(--text-muted);</w:t>
      </w:r>
      <w:r>
        <w:br/>
        <w:t>}</w:t>
      </w:r>
      <w:r>
        <w:br/>
      </w:r>
      <w:r>
        <w:br/>
        <w:t>/* Badges */</w:t>
      </w:r>
      <w:r>
        <w:br/>
        <w:t>.badge {</w:t>
      </w:r>
      <w:r>
        <w:br/>
        <w:t>display: inline-flex;</w:t>
      </w:r>
      <w:r>
        <w:br/>
        <w:t>align-items: center;</w:t>
      </w:r>
      <w:r>
        <w:br/>
        <w:t>gap: 0.375rem;</w:t>
      </w:r>
      <w:r>
        <w:br/>
        <w:t>padding: 0.375rem 0.875rem;</w:t>
      </w:r>
      <w:r>
        <w:br/>
      </w:r>
      <w:r>
        <w:t>border-radius: 9999px;</w:t>
      </w:r>
      <w:r>
        <w:br/>
        <w:t>font-size: 0.875rem;</w:t>
      </w:r>
      <w:r>
        <w:br/>
        <w:t>font-weight: 600;</w:t>
      </w:r>
      <w:r>
        <w:br/>
        <w:t>background: #f1f5f9;</w:t>
      </w:r>
      <w:r>
        <w:br/>
        <w:t>color: var(--text-main);</w:t>
      </w:r>
      <w:r>
        <w:br/>
        <w:t>}</w:t>
      </w:r>
      <w:r>
        <w:br/>
      </w:r>
      <w:r>
        <w:br/>
        <w:t>.badge-success {</w:t>
      </w:r>
      <w:r>
        <w:br/>
        <w:t>background: var(--success-bg);</w:t>
      </w:r>
      <w:r>
        <w:br/>
        <w:t>color: var(--success-text);</w:t>
      </w:r>
      <w:r>
        <w:br/>
        <w:t>}</w:t>
      </w:r>
      <w:r>
        <w:br/>
      </w:r>
      <w:r>
        <w:br/>
        <w:t>.pulse-dot {</w:t>
      </w:r>
      <w:r>
        <w:br/>
        <w:t>width: 6px;</w:t>
      </w:r>
      <w:r>
        <w:br/>
        <w:t>height: 6px;</w:t>
      </w:r>
      <w:r>
        <w:br/>
        <w:t>background-color: var(--success);</w:t>
      </w:r>
      <w:r>
        <w:br/>
        <w:t>border-radius: 50%;</w:t>
      </w:r>
      <w:r>
        <w:br/>
        <w:t>box-shadow: 0 0 0 rgba(16, 185, 129, 0.4);</w:t>
      </w:r>
      <w:r>
        <w:br/>
        <w:t>animation: pulse 2s infinite;</w:t>
      </w:r>
      <w:r>
        <w:br/>
        <w:t>}</w:t>
      </w:r>
      <w:r>
        <w:br/>
      </w:r>
      <w:r>
        <w:br/>
        <w:t>@keyframes pulse {</w:t>
      </w:r>
      <w:r>
        <w:br/>
        <w:t>0% { box-shadow: 0 0 0 0 rgba(16, 185, 129, 0.4); }</w:t>
      </w:r>
      <w:r>
        <w:br/>
        <w:t>70% { box-shadow: 0 0 0 6px rgba(16, 185, 129, 0); }</w:t>
      </w:r>
      <w:r>
        <w:br/>
      </w:r>
      <w:r>
        <w:t>100% { box-shadow: 0 0 0 0 rgba(16, 185, 129, 0); }</w:t>
      </w:r>
      <w:r>
        <w:br/>
        <w:t>}</w:t>
      </w:r>
      <w:r>
        <w:br/>
      </w:r>
      <w:r>
        <w:br/>
        <w:t>.actions {</w:t>
      </w:r>
      <w:r>
        <w:br/>
        <w:t>display: flex;</w:t>
      </w:r>
      <w:r>
        <w:br/>
        <w:t>justify-content: flex-start;</w:t>
      </w:r>
      <w:r>
        <w:br/>
        <w:t>}</w:t>
      </w:r>
      <w:r>
        <w:br/>
      </w:r>
      <w:r>
        <w:br/>
        <w:t>/* Responsive */</w:t>
      </w:r>
      <w:r>
        <w:br/>
        <w:t>@media (max-width: 640px) {</w:t>
      </w:r>
      <w:r>
        <w:br/>
        <w:t>.container {</w:t>
      </w:r>
      <w:r>
        <w:br/>
        <w:t>padding: 2rem 1.5rem;</w:t>
      </w:r>
      <w:r>
        <w:br/>
        <w:t>border-radius: 20px;</w:t>
      </w:r>
      <w:r>
        <w:br/>
        <w:t>}</w:t>
      </w:r>
      <w:r>
        <w:br/>
      </w:r>
      <w:r>
        <w:br/>
        <w:t>.header h1 {</w:t>
      </w:r>
      <w:r>
        <w:br/>
        <w:t>font-size: 1.75rem;</w:t>
      </w:r>
      <w:r>
        <w:br/>
        <w:t>}</w:t>
      </w:r>
      <w:r>
        <w:br/>
      </w:r>
      <w:r>
        <w:br/>
        <w:t>body {</w:t>
      </w:r>
      <w:r>
        <w:br/>
        <w:t>padding: 1rem;</w:t>
      </w:r>
      <w:r>
        <w:br/>
        <w:t>}</w:t>
      </w:r>
      <w:r>
        <w:br/>
        <w:t>}</w:t>
      </w:r>
    </w:p>
    <w:p w14:paraId="6EEB4246" w14:textId="77777777" w:rsidR="008B6419" w:rsidRDefault="008B6419">
      <w:pPr>
        <w:pStyle w:val="Heading3"/>
      </w:pPr>
      <w:r>
        <w:t>3.3.6. Aset Statis - public/js/script.js</w:t>
      </w:r>
    </w:p>
    <w:p w14:paraId="525A67AC" w14:textId="77777777" w:rsidR="008B6419" w:rsidRDefault="008B6419">
      <w:pPr>
        <w:pStyle w:val="NormalWeb"/>
      </w:pPr>
      <w:r>
        <w:t xml:space="preserve">Berikut isi lengkap file </w:t>
      </w:r>
      <w:r>
        <w:rPr>
          <w:b/>
          <w:bCs/>
        </w:rPr>
        <w:t>public/js/script.js</w:t>
      </w:r>
      <w:r>
        <w:t>:</w:t>
      </w:r>
    </w:p>
    <w:p w14:paraId="71480F38" w14:textId="77777777" w:rsidR="008B6419" w:rsidRDefault="008B6419">
      <w:pPr>
        <w:pStyle w:val="code"/>
      </w:pPr>
      <w:r>
        <w:t>document.addEventListener('DOMContentLoaded', () =&gt; {</w:t>
      </w:r>
      <w:r>
        <w:br/>
        <w:t>// Floating Input Animation enhancements</w:t>
      </w:r>
      <w:r>
        <w:br/>
        <w:t>const inputs = document.querySelectorAll('</w:t>
      </w:r>
      <w:r>
        <w:t>.floating-input');</w:t>
      </w:r>
      <w:r>
        <w:br/>
      </w:r>
      <w:r>
        <w:br/>
        <w:t>inputs.forEach(input =&gt; {</w:t>
      </w:r>
      <w:r>
        <w:br/>
        <w:t>// Initial check in case browser auto-fills</w:t>
      </w:r>
      <w:r>
        <w:br/>
        <w:t>if (input.value !== '') {</w:t>
      </w:r>
      <w:r>
        <w:br/>
        <w:t>input.parentElement.classList.add('has-value');</w:t>
      </w:r>
      <w:r>
        <w:br/>
        <w:t>}</w:t>
      </w:r>
      <w:r>
        <w:br/>
      </w:r>
      <w:r>
        <w:br/>
        <w:t>input.addEventListener('focus', () =&gt; {</w:t>
      </w:r>
      <w:r>
        <w:br/>
        <w:t>input.parentElement.classList.add('focused');</w:t>
      </w:r>
      <w:r>
        <w:br/>
        <w:t>});</w:t>
      </w:r>
      <w:r>
        <w:br/>
      </w:r>
      <w:r>
        <w:br/>
        <w:t>input.addEventListener('blur', () =&gt; {</w:t>
      </w:r>
      <w:r>
        <w:br/>
        <w:t>input.parentElement.classList.remove('focused');</w:t>
      </w:r>
      <w:r>
        <w:br/>
        <w:t>if (input.value !== '') {</w:t>
      </w:r>
      <w:r>
        <w:br/>
        <w:t>input.parentElement.classList.add('has-value');</w:t>
      </w:r>
      <w:r>
        <w:br/>
        <w:t>} else {</w:t>
      </w:r>
      <w:r>
        <w:br/>
        <w:t>input.parentElement.classList.remove('has-value');</w:t>
      </w:r>
      <w:r>
        <w:br/>
        <w:t>}</w:t>
      </w:r>
      <w:r>
        <w:br/>
        <w:t>});</w:t>
      </w:r>
      <w:r>
        <w:br/>
      </w:r>
      <w:r>
        <w:br/>
        <w:t>input.addEventListener('</w:t>
      </w:r>
      <w:r>
        <w:t>input', () =&gt; {</w:t>
      </w:r>
      <w:r>
        <w:br/>
        <w:t>if (input.value !== '') {</w:t>
      </w:r>
      <w:r>
        <w:br/>
        <w:t>input.parentElement.classList.add('has-value');</w:t>
      </w:r>
      <w:r>
        <w:br/>
        <w:t>} else {</w:t>
      </w:r>
      <w:r>
        <w:br/>
        <w:t>input.parentElement.classList.remove('has-value');</w:t>
      </w:r>
      <w:r>
        <w:br/>
        <w:t>}</w:t>
      </w:r>
      <w:r>
        <w:br/>
        <w:t>});</w:t>
      </w:r>
      <w:r>
        <w:br/>
        <w:t>});</w:t>
      </w:r>
      <w:r>
        <w:br/>
      </w:r>
      <w:r>
        <w:br/>
        <w:t>// Form submission animation</w:t>
      </w:r>
      <w:r>
        <w:br/>
        <w:t>const form = document.getElementById('reportForm');</w:t>
      </w:r>
      <w:r>
        <w:br/>
        <w:t>if (form) {</w:t>
      </w:r>
      <w:r>
        <w:br/>
        <w:t>form.addEventListener('submit', function(e) {</w:t>
      </w:r>
      <w:r>
        <w:br/>
        <w:t>// Uncomment the next line to prevent submission for testing animation</w:t>
      </w:r>
      <w:r>
        <w:br/>
        <w:t xml:space="preserve">// e.preventDefault(); </w:t>
      </w:r>
      <w:r>
        <w:br/>
      </w:r>
      <w:r>
        <w:br/>
        <w:t>const btn = this.querySelector('button[type="submit"]');</w:t>
      </w:r>
      <w:r>
        <w:br/>
        <w:t>if (btn) {</w:t>
      </w:r>
      <w:r>
        <w:br/>
        <w:t>// Change button state to loading</w:t>
      </w:r>
      <w:r>
        <w:br/>
      </w:r>
      <w:r>
        <w:t>const originalContent = btn.innerHTML;</w:t>
      </w:r>
      <w:r>
        <w:br/>
        <w:t>const originalWidth = btn.offsetWidth;</w:t>
      </w:r>
      <w:r>
        <w:br/>
      </w:r>
      <w:r>
        <w:br/>
        <w:t>btn.style.width = originalWidth + 'px';</w:t>
      </w:r>
      <w:r>
        <w:br/>
        <w:t>btn.innerHTML = '&lt;span class="loading-spinner"&gt;&lt;/span&gt;&lt;span&gt;Mengirim...&lt;/span&gt;';</w:t>
      </w:r>
      <w:r>
        <w:br/>
        <w:t>btn.style.opacity = '0.9';</w:t>
      </w:r>
      <w:r>
        <w:br/>
        <w:t>btn.style.pointerEvents = 'none';</w:t>
      </w:r>
      <w:r>
        <w:br/>
      </w:r>
      <w:r>
        <w:br/>
        <w:t>// For demonstration: simulate a delay if preventDefault is active</w:t>
      </w:r>
      <w:r>
        <w:br/>
        <w:t>// setTimeout(() =&gt; {</w:t>
      </w:r>
      <w:r>
        <w:br/>
        <w:t xml:space="preserve">// btn.innerHTML = 'Berhasil! </w:t>
      </w:r>
      <w:r>
        <w:rPr>
          <w:rFonts w:ascii="Segoe UI Emoji" w:hAnsi="Segoe UI Emoji" w:cs="Segoe UI Emoji"/>
        </w:rPr>
        <w:t>🎉</w:t>
      </w:r>
      <w:r>
        <w:t>';</w:t>
      </w:r>
      <w:r>
        <w:br/>
        <w:t>// btn.style.backgroundColor = 'var(--success)';</w:t>
      </w:r>
      <w:r>
        <w:br/>
        <w:t>// setTimeout(() =&gt; {</w:t>
      </w:r>
      <w:r>
        <w:br/>
        <w:t>// btn.innerHTML = originalContent;</w:t>
      </w:r>
      <w:r>
        <w:br/>
        <w:t xml:space="preserve">// </w:t>
      </w:r>
      <w:r>
        <w:t>btn.style.pointerEvents = 'auto';</w:t>
      </w:r>
      <w:r>
        <w:br/>
        <w:t>// btn.style.opacity = '1';</w:t>
      </w:r>
      <w:r>
        <w:br/>
        <w:t>// form.reset();</w:t>
      </w:r>
      <w:r>
        <w:br/>
        <w:t>// }, 2000);</w:t>
      </w:r>
      <w:r>
        <w:br/>
        <w:t>// }, 1500);</w:t>
      </w:r>
      <w:r>
        <w:br/>
        <w:t>}</w:t>
      </w:r>
      <w:r>
        <w:br/>
        <w:t>});</w:t>
      </w:r>
      <w:r>
        <w:br/>
        <w:t>}</w:t>
      </w:r>
      <w:r>
        <w:br/>
      </w:r>
      <w:r>
        <w:br/>
        <w:t>// Animate table rows sequentially on the dashboard page</w:t>
      </w:r>
      <w:r>
        <w:br/>
        <w:t>const tableRows = document.querySelectorAll('tbody tr');</w:t>
      </w:r>
      <w:r>
        <w:br/>
        <w:t>if (tableRows.length &gt; 0) {</w:t>
      </w:r>
      <w:r>
        <w:br/>
        <w:t>tableRows.forEach((row, index) =&gt; {</w:t>
      </w:r>
      <w:r>
        <w:br/>
        <w:t>row.style.opacity = '0';</w:t>
      </w:r>
      <w:r>
        <w:br/>
        <w:t>row.style.transform = 'translateY(10px)';</w:t>
      </w:r>
      <w:r>
        <w:br/>
      </w:r>
      <w:r>
        <w:br/>
        <w:t>// Add animation dynamically</w:t>
      </w:r>
      <w:r>
        <w:br/>
        <w:t>setTimeout(() =&gt; {</w:t>
      </w:r>
      <w:r>
        <w:br/>
        <w:t>row.style.transition = 'all 0.4s cubic-bezier(0.16, 1, 0.3, 1)';</w:t>
      </w:r>
      <w:r>
        <w:br/>
        <w:t>row.style.opacity = '1';</w:t>
      </w:r>
      <w:r>
        <w:br/>
      </w:r>
      <w:r>
        <w:t>row.style.transform = 'translateY(0)';</w:t>
      </w:r>
      <w:r>
        <w:br/>
        <w:t>}, 300 + (index * 100)); // Starts after container animates</w:t>
      </w:r>
      <w:r>
        <w:br/>
        <w:t>});</w:t>
      </w:r>
      <w:r>
        <w:br/>
        <w:t>}</w:t>
      </w:r>
      <w:r>
        <w:br/>
        <w:t>});</w:t>
      </w:r>
    </w:p>
    <w:p w14:paraId="747CBA19" w14:textId="77777777" w:rsidR="008B6419" w:rsidRDefault="008B6419">
      <w:pPr>
        <w:pStyle w:val="NormalWeb"/>
      </w:pPr>
      <w:r>
        <w:t xml:space="preserve">File CSS berisi variabel warna (CSS variables), efek glassmorphism pada </w:t>
      </w:r>
      <w:r>
        <w:rPr>
          <w:b/>
          <w:bCs/>
        </w:rPr>
        <w:t>.container</w:t>
      </w:r>
      <w:r>
        <w:t>, animasi blob background, gaya floating label, tombol, badge, serta tabel. File JS menangani animasi floating input saat fokus/terisi, mengubah tombol menjadi state "Mengirim..." saat form disubmit, dan menganimasikan baris tabel secara berurutan. Karena hanya menyentuh tampilan, kedua berkas ini tidak mengubah logika pemrosesan data pada Controller.</w:t>
      </w:r>
    </w:p>
    <w:p w14:paraId="6FFC3A81" w14:textId="77777777" w:rsidR="008B6419" w:rsidRDefault="008B6419">
      <w:pPr>
        <w:pStyle w:val="Heading2"/>
        <w:rPr>
          <w:rFonts w:eastAsia="Times New Roman"/>
        </w:rPr>
      </w:pPr>
      <w:r>
        <w:rPr>
          <w:rFonts w:eastAsia="Times New Roman"/>
        </w:rPr>
        <w:t>4. Hasil dan Dokumentasi Program</w:t>
      </w:r>
    </w:p>
    <w:p w14:paraId="3A5D5695" w14:textId="77777777" w:rsidR="008B6419" w:rsidRDefault="008B6419">
      <w:pPr>
        <w:pStyle w:val="NormalWeb"/>
      </w:pPr>
      <w:r>
        <w:t>Berikut adalah dokumentasi tampilan antarmuka (View) dari aplikasi yang sudah dijalankan. Terdapat dua alur form, yaitu alur pelaporan bencana (banjir) dan alur pelaporan/aspirasi warga. Seluruh gambar di bawah ini merupakan hasil tangkapan layar langsung dari aplikasi yang berjalan.</w:t>
      </w:r>
    </w:p>
    <w:p w14:paraId="29CF6560" w14:textId="77777777" w:rsidR="008B6419" w:rsidRDefault="008B6419">
      <w:pPr>
        <w:pStyle w:val="NormalWeb"/>
      </w:pPr>
      <w:r>
        <w:rPr>
          <w:b/>
          <w:bCs/>
        </w:rPr>
        <w:t>Gambar 4.1. Tampilan Halaman Form Pelaporan Bencana (form.blade.php)</w:t>
      </w:r>
    </w:p>
    <w:p w14:paraId="1470E626" w14:textId="77777777" w:rsidR="008B6419" w:rsidRDefault="008B6419">
      <w:pPr>
        <w:jc w:val="center"/>
      </w:pPr>
      <w:r>
        <w:rPr>
          <w:noProof/>
        </w:rPr>
        <w:drawing>
          <wp:inline distT="0" distB="0" distL="0" distR="0" wp14:anchorId="343F405B" wp14:editId="3FDD8FE5">
            <wp:extent cx="5715000" cy="4019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0437" w14:textId="77777777" w:rsidR="008B6419" w:rsidRDefault="008B6419">
      <w:pPr>
        <w:pStyle w:val="NormalWeb"/>
      </w:pPr>
      <w:r>
        <w:rPr>
          <w:i/>
          <w:iCs/>
        </w:rPr>
        <w:t>Keterangan Gambar 4.1:</w:t>
      </w:r>
      <w:r>
        <w:t xml:space="preserve"> </w:t>
      </w:r>
      <w:r>
        <w:t>Menampilkan antarmuka awal form pelaporan bencana dengan desain glassmorphism (efek kaca), blob background, dan floating label. Input masih kosong.</w:t>
      </w:r>
    </w:p>
    <w:p w14:paraId="2EC0859A" w14:textId="77777777" w:rsidR="008B6419" w:rsidRDefault="008B6419">
      <w:pPr>
        <w:pStyle w:val="NormalWeb"/>
      </w:pPr>
      <w:r>
        <w:rPr>
          <w:b/>
          <w:bCs/>
        </w:rPr>
        <w:t>Gambar 4.2. Tampilan Form Saat Diisi</w:t>
      </w:r>
    </w:p>
    <w:p w14:paraId="2AD233B2" w14:textId="77777777" w:rsidR="008B6419" w:rsidRDefault="008B6419">
      <w:pPr>
        <w:jc w:val="center"/>
      </w:pPr>
      <w:r>
        <w:rPr>
          <w:noProof/>
        </w:rPr>
        <w:drawing>
          <wp:inline distT="0" distB="0" distL="0" distR="0" wp14:anchorId="56FAB970" wp14:editId="520DBEA8">
            <wp:extent cx="5715000" cy="4019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09D5" w14:textId="77777777" w:rsidR="008B6419" w:rsidRDefault="008B6419">
      <w:pPr>
        <w:pStyle w:val="NormalWeb"/>
      </w:pPr>
      <w:r>
        <w:rPr>
          <w:i/>
          <w:iCs/>
        </w:rPr>
        <w:t>Keterangan Gambar 4.2:</w:t>
      </w:r>
      <w:r>
        <w:t xml:space="preserve"> Menunjukkan animasi floating label dan garis sorot (input-line) saat user memasukkan data ke dalam form.</w:t>
      </w:r>
    </w:p>
    <w:p w14:paraId="318405E0" w14:textId="77777777" w:rsidR="008B6419" w:rsidRDefault="008B6419">
      <w:pPr>
        <w:pStyle w:val="NormalWeb"/>
      </w:pPr>
      <w:r>
        <w:rPr>
          <w:b/>
          <w:bCs/>
        </w:rPr>
        <w:t>Gambar 4.3. Tampilan Dashboard Hasil Pemrosesan Banjir (dashboard.blade.php)</w:t>
      </w:r>
    </w:p>
    <w:p w14:paraId="30E21F85" w14:textId="77777777" w:rsidR="008B6419" w:rsidRDefault="008B6419">
      <w:pPr>
        <w:jc w:val="center"/>
      </w:pPr>
      <w:r>
        <w:rPr>
          <w:noProof/>
        </w:rPr>
        <w:drawing>
          <wp:inline distT="0" distB="0" distL="0" distR="0" wp14:anchorId="47C8A30F" wp14:editId="253CB982">
            <wp:extent cx="5715000" cy="4019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FED2F" w14:textId="77777777" w:rsidR="008B6419" w:rsidRDefault="008B6419">
      <w:pPr>
        <w:pStyle w:val="NormalWeb"/>
      </w:pPr>
      <w:r>
        <w:rPr>
          <w:i/>
          <w:iCs/>
        </w:rPr>
        <w:t>Keterangan Gambar 4.3:</w:t>
      </w:r>
      <w:r>
        <w:t xml:space="preserve"> Menampilkan data (nama, lokasi, tinggiAir) yang diproses oleh </w:t>
      </w:r>
      <w:r>
        <w:rPr>
          <w:b/>
          <w:bCs/>
        </w:rPr>
        <w:t>DataWargaController::dashboard</w:t>
      </w:r>
      <w:r>
        <w:t xml:space="preserve"> dan dikirim ke view dashboard.blade.php. Nilai tinggi air diberi penanda khusus karena lebih dari 1 meter.</w:t>
      </w:r>
    </w:p>
    <w:p w14:paraId="429B02EF" w14:textId="77777777" w:rsidR="008B6419" w:rsidRDefault="008B6419">
      <w:pPr>
        <w:pStyle w:val="NormalWeb"/>
      </w:pPr>
      <w:r>
        <w:rPr>
          <w:b/>
          <w:bCs/>
        </w:rPr>
        <w:t>Gambar 4.4. Tampilan Halaman Form Laporan Warga (lapor.blade.php)</w:t>
      </w:r>
    </w:p>
    <w:p w14:paraId="4FCC632A" w14:textId="77777777" w:rsidR="008B6419" w:rsidRDefault="008B6419">
      <w:pPr>
        <w:jc w:val="center"/>
      </w:pPr>
      <w:r>
        <w:rPr>
          <w:noProof/>
        </w:rPr>
        <w:drawing>
          <wp:inline distT="0" distB="0" distL="0" distR="0" wp14:anchorId="47E0F047" wp14:editId="764B4E23">
            <wp:extent cx="5715000" cy="401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2203" w14:textId="77777777" w:rsidR="008B6419" w:rsidRDefault="008B6419">
      <w:pPr>
        <w:pStyle w:val="NormalWeb"/>
      </w:pPr>
      <w:r>
        <w:rPr>
          <w:i/>
          <w:iCs/>
        </w:rPr>
        <w:t>Keterangan Gambar 4.4:</w:t>
      </w:r>
      <w:r>
        <w:t xml:space="preserve"> Menampilkan form laporan warga dengan input nama, lokasi, keterangan, jenis laporan (datalist: Laporan/Aspirasi), serta input unggah file/bukti.</w:t>
      </w:r>
    </w:p>
    <w:p w14:paraId="32F6D28A" w14:textId="77777777" w:rsidR="008B6419" w:rsidRDefault="008B6419">
      <w:pPr>
        <w:pStyle w:val="NormalWeb"/>
      </w:pPr>
      <w:r>
        <w:rPr>
          <w:b/>
          <w:bCs/>
        </w:rPr>
        <w:t>Gambar 4.5. Tampilan Hasil Laporan Warga (tampil.blade.php)</w:t>
      </w:r>
    </w:p>
    <w:p w14:paraId="41F7BEF1" w14:textId="77777777" w:rsidR="008B6419" w:rsidRDefault="008B6419">
      <w:pPr>
        <w:jc w:val="center"/>
      </w:pPr>
      <w:r>
        <w:rPr>
          <w:noProof/>
        </w:rPr>
        <w:drawing>
          <wp:inline distT="0" distB="0" distL="0" distR="0" wp14:anchorId="00B469C5" wp14:editId="1038C407">
            <wp:extent cx="5715000" cy="4019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EFFA" w14:textId="77777777" w:rsidR="008B6419" w:rsidRDefault="008B6419">
      <w:pPr>
        <w:pStyle w:val="NormalWeb"/>
      </w:pPr>
      <w:r>
        <w:rPr>
          <w:i/>
          <w:iCs/>
        </w:rPr>
        <w:t>Keterangan Gambar 4.5:</w:t>
      </w:r>
      <w:r>
        <w:t xml:space="preserve"> Menampilkan data laporan (jenis, lokasi, keterangan) yang diproses oleh </w:t>
      </w:r>
      <w:r>
        <w:rPr>
          <w:b/>
          <w:bCs/>
        </w:rPr>
        <w:t>DesaKita::tampilHasil</w:t>
      </w:r>
      <w:r>
        <w:t xml:space="preserve"> dan dikembalikan ke view tampil.blade.php dalam bentuk tabel beserta badge status "Diterima".</w:t>
      </w:r>
    </w:p>
    <w:p w14:paraId="33572E27" w14:textId="77777777" w:rsidR="008B6419" w:rsidRDefault="008B6419">
      <w:pPr>
        <w:pStyle w:val="Heading2"/>
        <w:rPr>
          <w:rFonts w:eastAsia="Times New Roman"/>
        </w:rPr>
      </w:pPr>
      <w:r>
        <w:rPr>
          <w:rFonts w:eastAsia="Times New Roman"/>
        </w:rPr>
        <w:t>5. Analisis dan Pembahasan</w:t>
      </w:r>
    </w:p>
    <w:p w14:paraId="329249F6" w14:textId="77777777" w:rsidR="008B6419" w:rsidRDefault="008B6419">
      <w:pPr>
        <w:pStyle w:val="NormalWeb"/>
      </w:pPr>
      <w:r>
        <w:t>Pada praktikum ini, penerapan konsep View, Route, dan Controller pada Laravel menghasilkan pemisahan yang jelas antara tampilan (View) dan logika pemrosesan data (Controller).</w:t>
      </w:r>
    </w:p>
    <w:p w14:paraId="312C3A42" w14:textId="77777777" w:rsidR="008B6419" w:rsidRDefault="008B6419">
      <w:pPr>
        <w:numPr>
          <w:ilvl w:val="0"/>
          <w:numId w:val="5"/>
        </w:numPr>
      </w:pPr>
      <w:r>
        <w:rPr>
          <w:b/>
          <w:bCs/>
        </w:rPr>
        <w:t>Penerapan Route dan Controller:</w:t>
      </w:r>
      <w:r>
        <w:t xml:space="preserve"> Setiap rute pada </w:t>
      </w:r>
      <w:r>
        <w:rPr>
          <w:b/>
          <w:bCs/>
        </w:rPr>
        <w:t>routes/web.php</w:t>
      </w:r>
      <w:r>
        <w:t xml:space="preserve"> </w:t>
      </w:r>
      <w:r>
        <w:t>diarahkan ke method tertentu pada Controller. Rute GET dipakai untuk menampilkan halaman (</w:t>
      </w:r>
      <w:r>
        <w:rPr>
          <w:b/>
          <w:bCs/>
        </w:rPr>
        <w:t>GET /</w:t>
      </w:r>
      <w:r>
        <w:t xml:space="preserve"> dan </w:t>
      </w:r>
      <w:r>
        <w:rPr>
          <w:b/>
          <w:bCs/>
        </w:rPr>
        <w:t>GET /lapor</w:t>
      </w:r>
      <w:r>
        <w:t>), sedangkan rute POST dipakai untuk mengirim data form (</w:t>
      </w:r>
      <w:r>
        <w:rPr>
          <w:b/>
          <w:bCs/>
        </w:rPr>
        <w:t>POST /dashboard</w:t>
      </w:r>
      <w:r>
        <w:t xml:space="preserve"> dan </w:t>
      </w:r>
      <w:r>
        <w:rPr>
          <w:b/>
          <w:bCs/>
        </w:rPr>
        <w:t>POST /tampil</w:t>
      </w:r>
      <w:r>
        <w:t>). Pola ini membuat pengelolaan request menjadi terstruktur dan modular.</w:t>
      </w:r>
    </w:p>
    <w:p w14:paraId="08C3D24B" w14:textId="77777777" w:rsidR="008B6419" w:rsidRDefault="008B6419">
      <w:pPr>
        <w:numPr>
          <w:ilvl w:val="0"/>
          <w:numId w:val="5"/>
        </w:numPr>
      </w:pPr>
      <w:r>
        <w:rPr>
          <w:b/>
          <w:bCs/>
        </w:rPr>
        <w:t>Dua Alur Form yang Terpisah:</w:t>
      </w:r>
      <w:r>
        <w:t xml:space="preserve"> Aplikasi memiliki dua alur, yaitu (1) alur pelaporan bencana yang diproses oleh </w:t>
      </w:r>
      <w:r>
        <w:rPr>
          <w:b/>
          <w:bCs/>
        </w:rPr>
        <w:t>DataWargaController</w:t>
      </w:r>
      <w:r>
        <w:t xml:space="preserve"> </w:t>
      </w:r>
      <w:r>
        <w:t xml:space="preserve">dengan field nama, lokasi, dan tinggiAir menuju view dashboard.blade.php; dan (2) alur laporan/aspirasi warga yang diproses oleh </w:t>
      </w:r>
      <w:r>
        <w:rPr>
          <w:b/>
          <w:bCs/>
        </w:rPr>
        <w:t>DesaKita</w:t>
      </w:r>
      <w:r>
        <w:t xml:space="preserve"> dengan field nama, lokasi, keterangan, dan jenis menuju view tampil.blade.php. Masing-masing controller berdiri sendiri sehingga kode lebih mudah dipelihara.</w:t>
      </w:r>
    </w:p>
    <w:p w14:paraId="5B673254" w14:textId="77777777" w:rsidR="008B6419" w:rsidRDefault="008B6419">
      <w:pPr>
        <w:numPr>
          <w:ilvl w:val="0"/>
          <w:numId w:val="5"/>
        </w:numPr>
      </w:pPr>
      <w:r>
        <w:rPr>
          <w:b/>
          <w:bCs/>
        </w:rPr>
        <w:t>Pengambilan Data dari Request:</w:t>
      </w:r>
      <w:r>
        <w:t xml:space="preserve"> Pada kedua controller, data form diambil menggunakan </w:t>
      </w:r>
      <w:r>
        <w:rPr>
          <w:b/>
          <w:bCs/>
        </w:rPr>
        <w:t>$request-&gt;input('...')</w:t>
      </w:r>
      <w:r>
        <w:t xml:space="preserve"> (atau </w:t>
      </w:r>
      <w:r>
        <w:rPr>
          <w:b/>
          <w:bCs/>
        </w:rPr>
        <w:t>$requestdata-&gt;input('...')</w:t>
      </w:r>
      <w:r>
        <w:t xml:space="preserve">) lalu dikirim ke view melalui </w:t>
      </w:r>
      <w:r>
        <w:rPr>
          <w:b/>
          <w:bCs/>
        </w:rPr>
        <w:t>compact()</w:t>
      </w:r>
      <w:r>
        <w:t>. Dengan cara ini tidak ada logika PHP di dalam view, sehingga view hanya bertugas menampilkan data.</w:t>
      </w:r>
    </w:p>
    <w:p w14:paraId="2102AB5E" w14:textId="77777777" w:rsidR="008B6419" w:rsidRDefault="008B6419">
      <w:pPr>
        <w:numPr>
          <w:ilvl w:val="0"/>
          <w:numId w:val="5"/>
        </w:numPr>
      </w:pPr>
      <w:r>
        <w:rPr>
          <w:b/>
          <w:bCs/>
        </w:rPr>
        <w:t>Modifikasi UI Tanpa Merusak Backend:</w:t>
      </w:r>
      <w:r>
        <w:t xml:space="preserve"> Form standar HTML diubah menjadi lebih estetik dengan menambahkan kelas CSS seperti </w:t>
      </w:r>
      <w:r>
        <w:rPr>
          <w:b/>
          <w:bCs/>
        </w:rPr>
        <w:t>form-group</w:t>
      </w:r>
      <w:r>
        <w:t xml:space="preserve">, </w:t>
      </w:r>
      <w:r>
        <w:rPr>
          <w:b/>
          <w:bCs/>
        </w:rPr>
        <w:t>floating-group</w:t>
      </w:r>
      <w:r>
        <w:t xml:space="preserve">, </w:t>
      </w:r>
      <w:r>
        <w:rPr>
          <w:b/>
          <w:bCs/>
        </w:rPr>
        <w:t>floating-input</w:t>
      </w:r>
      <w:r>
        <w:t xml:space="preserve">, dan </w:t>
      </w:r>
      <w:r>
        <w:rPr>
          <w:b/>
          <w:bCs/>
        </w:rPr>
        <w:t>floating-label</w:t>
      </w:r>
      <w:r>
        <w:t xml:space="preserve">. Walaupun tampilan berubah, atribut wajib seperti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method="post"</w:t>
      </w:r>
      <w:r>
        <w:t xml:space="preserve">, </w:t>
      </w:r>
      <w:r>
        <w:rPr>
          <w:b/>
          <w:bCs/>
        </w:rPr>
        <w:t>action</w:t>
      </w:r>
      <w:r>
        <w:t xml:space="preserve">, dan token </w:t>
      </w:r>
      <w:r>
        <w:rPr>
          <w:b/>
          <w:bCs/>
        </w:rPr>
        <w:t>@csrf</w:t>
      </w:r>
      <w:r>
        <w:t xml:space="preserve"> tetap dipertahankan sehingga pemrosesan form tetap berjalan dengan benar.</w:t>
      </w:r>
    </w:p>
    <w:p w14:paraId="7E74E95F" w14:textId="77777777" w:rsidR="008B6419" w:rsidRDefault="008B6419">
      <w:pPr>
        <w:numPr>
          <w:ilvl w:val="0"/>
          <w:numId w:val="5"/>
        </w:numPr>
      </w:pPr>
      <w:r>
        <w:rPr>
          <w:b/>
          <w:bCs/>
        </w:rPr>
        <w:t>Pemanfaatan Aset Statis:</w:t>
      </w:r>
      <w:r>
        <w:t xml:space="preserve"> File </w:t>
      </w:r>
      <w:r>
        <w:rPr>
          <w:b/>
          <w:bCs/>
        </w:rPr>
        <w:t>public/css/style.css</w:t>
      </w:r>
      <w:r>
        <w:t xml:space="preserve"> </w:t>
      </w:r>
      <w:r>
        <w:t xml:space="preserve">digunakan untuk efek glassmorphism, blob background, floating label, dan animasi, sedangkan </w:t>
      </w:r>
      <w:r>
        <w:rPr>
          <w:b/>
          <w:bCs/>
        </w:rPr>
        <w:t>public/js/script.js</w:t>
      </w:r>
      <w:r>
        <w:t xml:space="preserve"> digunakan untuk animasi floating input, state tombol saat submit, serta animasi baris tabel. Keduanya diakses melalui helper </w:t>
      </w:r>
      <w:r>
        <w:rPr>
          <w:b/>
          <w:bCs/>
        </w:rPr>
        <w:t>asset()</w:t>
      </w:r>
      <w:r>
        <w:t xml:space="preserve"> sehingga tidak mengubah logika backend.</w:t>
      </w:r>
    </w:p>
    <w:p w14:paraId="6629D280" w14:textId="77777777" w:rsidR="008B6419" w:rsidRDefault="008B6419">
      <w:pPr>
        <w:numPr>
          <w:ilvl w:val="0"/>
          <w:numId w:val="5"/>
        </w:numPr>
      </w:pPr>
      <w:r>
        <w:rPr>
          <w:b/>
          <w:bCs/>
        </w:rPr>
        <w:t>Catatan:</w:t>
      </w:r>
      <w:r>
        <w:t xml:space="preserve"> Pada form laporan warga (lapor.blade.php) terdapat input file dengan </w:t>
      </w:r>
      <w:r>
        <w:rPr>
          <w:b/>
          <w:bCs/>
        </w:rPr>
        <w:t>enctype="multipart/form-data"</w:t>
      </w:r>
      <w:r>
        <w:t xml:space="preserve">, namun method </w:t>
      </w:r>
      <w:r>
        <w:rPr>
          <w:b/>
          <w:bCs/>
        </w:rPr>
        <w:t>tampilHasil()</w:t>
      </w:r>
      <w:r>
        <w:t xml:space="preserve"> </w:t>
      </w:r>
      <w:r>
        <w:t>pada DesaKita belum memproses atau menyimpan file yang diunggah. File tersebut hanya ikut terkirim bersama request dan belum ditampilkan kembali pada view tampil.blade.php.</w:t>
      </w:r>
    </w:p>
    <w:p w14:paraId="6D7D7567" w14:textId="77777777" w:rsidR="008B6419" w:rsidRDefault="008B6419">
      <w:pPr>
        <w:pStyle w:val="Heading2"/>
        <w:rPr>
          <w:rFonts w:eastAsia="Times New Roman"/>
        </w:rPr>
      </w:pPr>
      <w:r>
        <w:rPr>
          <w:rFonts w:eastAsia="Times New Roman"/>
        </w:rPr>
        <w:t>6. Kesimpulan</w:t>
      </w:r>
    </w:p>
    <w:p w14:paraId="010DE8C2" w14:textId="77777777" w:rsidR="008B6419" w:rsidRDefault="008B6419">
      <w:pPr>
        <w:pStyle w:val="NormalWeb"/>
      </w:pPr>
      <w:r>
        <w:t xml:space="preserve">Praktikum ini berhasil menunjukkan cara kerja alur Request-Response pada Laravel menggunakan Route, Controller, dan View. Rute pada </w:t>
      </w:r>
      <w:r>
        <w:rPr>
          <w:b/>
          <w:bCs/>
        </w:rPr>
        <w:t>routes/web.php</w:t>
      </w:r>
      <w:r>
        <w:t xml:space="preserve"> menghubungkan URL ke method Controller, Controller memproses data yang dikirim melalui form menggunakan </w:t>
      </w:r>
      <w:r>
        <w:rPr>
          <w:b/>
          <w:bCs/>
        </w:rPr>
        <w:t>$request-&gt;input()</w:t>
      </w:r>
      <w:r>
        <w:t>, dan Blade Template Engine menampilkan data tersebut secara dinamis pada view. Aplikasi yang dibuat memiliki dua alur terpisah, yaitu pelaporan bencana (</w:t>
      </w:r>
      <w:r>
        <w:rPr>
          <w:b/>
          <w:bCs/>
        </w:rPr>
        <w:t>DataWargaController</w:t>
      </w:r>
      <w:r>
        <w:t xml:space="preserve"> menuju dashboard.blade.php) dan pelaporan/aspirasi warga (</w:t>
      </w:r>
      <w:r>
        <w:rPr>
          <w:b/>
          <w:bCs/>
        </w:rPr>
        <w:t>DesaKita</w:t>
      </w:r>
      <w:r>
        <w:t xml:space="preserve"> menuju tampil.blade.php). Pemanfaatan aset statis berupa CSS dan JavaScript kustom (public/css/style.css dan public/js/script.js) membuktikan bahwa tampilan aplikasi web dapat dibuat modern dan interaktif tanpa mengubah logika pemrosesan pada sisi backend.</w:t>
      </w:r>
    </w:p>
    <w:p w14:paraId="0DA7032B" w14:textId="77777777" w:rsidR="008B6419" w:rsidRDefault="008B6419">
      <w:pPr>
        <w:pStyle w:val="Heading2"/>
        <w:rPr>
          <w:rFonts w:eastAsia="Times New Roman"/>
        </w:rPr>
      </w:pPr>
      <w:r>
        <w:rPr>
          <w:rFonts w:eastAsia="Times New Roman"/>
        </w:rPr>
        <w:t>7. Lampiran</w:t>
      </w:r>
    </w:p>
    <w:p w14:paraId="5B312DEF" w14:textId="77777777" w:rsidR="008B6419" w:rsidRDefault="008B6419">
      <w:pPr>
        <w:pStyle w:val="NormalWeb"/>
      </w:pPr>
      <w:r>
        <w:rPr>
          <w:b/>
          <w:bCs/>
        </w:rPr>
        <w:t>Tautan Repositori GitHub:</w:t>
      </w:r>
    </w:p>
    <w:p w14:paraId="08BC20B4" w14:textId="77777777" w:rsidR="008B6419" w:rsidRDefault="008B6419">
      <w:pPr>
        <w:pStyle w:val="NormalWeb"/>
      </w:pPr>
      <w:r>
        <w:t>[MASUKKAN LINK REPOSITORI GITHUB ANDA DI SINI]</w:t>
      </w:r>
    </w:p>
    <w:sectPr w:rsidR="008B6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10AD"/>
    <w:multiLevelType w:val="multilevel"/>
    <w:tmpl w:val="C82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44F33"/>
    <w:multiLevelType w:val="multilevel"/>
    <w:tmpl w:val="25C2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61CFC"/>
    <w:multiLevelType w:val="multilevel"/>
    <w:tmpl w:val="6EE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9B7CF7"/>
    <w:multiLevelType w:val="multilevel"/>
    <w:tmpl w:val="EBA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36BFC"/>
    <w:multiLevelType w:val="multilevel"/>
    <w:tmpl w:val="E62A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49413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70492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916371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17268022">
    <w:abstractNumId w:val="2"/>
  </w:num>
  <w:num w:numId="5" w16cid:durableId="150728790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16"/>
    <w:rsid w:val="000E06B4"/>
    <w:rsid w:val="00195916"/>
    <w:rsid w:val="008B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55CE6A"/>
  <w15:chartTrackingRefBased/>
  <w15:docId w15:val="{A4229D43-1397-4330-A6E7-48D57121F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jc w:val="center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over">
    <w:name w:val="cover"/>
    <w:basedOn w:val="Normal"/>
    <w:uiPriority w:val="99"/>
    <w:semiHidden/>
    <w:pPr>
      <w:spacing w:before="750" w:after="100" w:afterAutospacing="1"/>
      <w:jc w:val="center"/>
    </w:pPr>
  </w:style>
  <w:style w:type="paragraph" w:customStyle="1" w:styleId="bold">
    <w:name w:val="bold"/>
    <w:basedOn w:val="Normal"/>
    <w:uiPriority w:val="99"/>
    <w:semiHidden/>
    <w:pPr>
      <w:spacing w:before="100" w:beforeAutospacing="1" w:after="100" w:afterAutospacing="1"/>
    </w:pPr>
    <w:rPr>
      <w:b/>
      <w:bCs/>
    </w:rPr>
  </w:style>
  <w:style w:type="paragraph" w:customStyle="1" w:styleId="code">
    <w:name w:val="code"/>
    <w:basedOn w:val="Normal"/>
    <w:uiPriority w:val="99"/>
    <w:semiHidden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spacing w:before="100" w:beforeAutospacing="1" w:after="100" w:afterAutospacing="1"/>
    </w:pPr>
    <w:rPr>
      <w:rFonts w:ascii="Courier New" w:hAnsi="Courier New" w:cs="Courier New"/>
    </w:rPr>
  </w:style>
  <w:style w:type="paragraph" w:customStyle="1" w:styleId="bold1">
    <w:name w:val="bold1"/>
    <w:basedOn w:val="Normal"/>
    <w:uiPriority w:val="99"/>
    <w:semiHidden/>
    <w:pPr>
      <w:spacing w:before="75" w:after="75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383192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4642</Words>
  <Characters>26461</Characters>
  <Application>Microsoft Office Word</Application>
  <DocSecurity>4</DocSecurity>
  <Lines>220</Lines>
  <Paragraphs>62</Paragraphs>
  <ScaleCrop>false</ScaleCrop>
  <Company/>
  <LinksUpToDate>false</LinksUpToDate>
  <CharactersWithSpaces>31041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</dc:title>
  <dc:subject/>
  <dc:creator>Akmallutfi Afza</dc:creator>
  <cp:keywords/>
  <dc:description/>
  <cp:lastModifiedBy>Akmallutfi Afza</cp:lastModifiedBy>
  <cp:revision>2</cp:revision>
  <dcterms:created xsi:type="dcterms:W3CDTF">2026-09-28T09:13:00Z</dcterms:created>
  <dcterms:modified xsi:type="dcterms:W3CDTF">2026-09-28T09:13:00Z</dcterms:modified>
</cp:coreProperties>
</file>